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270F7" w14:textId="77777777" w:rsidR="0004583B" w:rsidRDefault="0004583B" w:rsidP="004D7AE2"/>
    <w:p w14:paraId="56C4A4DF" w14:textId="77777777" w:rsidR="0004583B" w:rsidRPr="0004583B" w:rsidRDefault="0004583B" w:rsidP="0004583B">
      <w:pPr>
        <w:pStyle w:val="Title"/>
        <w:rPr>
          <w:rFonts w:eastAsia="Times New Roman"/>
        </w:rPr>
      </w:pPr>
      <w:r w:rsidRPr="0004583B">
        <w:rPr>
          <w:rFonts w:eastAsia="Times New Roman"/>
        </w:rPr>
        <w:t>Assignment 9.2 - Governance, Audit, and Controlled Orchestration</w:t>
      </w:r>
    </w:p>
    <w:p w14:paraId="50F5E37D" w14:textId="77777777" w:rsidR="0004583B" w:rsidRPr="0004583B" w:rsidRDefault="0004583B" w:rsidP="0004583B"/>
    <w:p w14:paraId="04252282" w14:textId="77777777" w:rsidR="0004583B" w:rsidRDefault="0004583B" w:rsidP="004D7AE2"/>
    <w:p w14:paraId="1FA97E84" w14:textId="7E0ED1B4" w:rsidR="0004583B" w:rsidRDefault="0004583B" w:rsidP="0004583B">
      <w:pPr>
        <w:pStyle w:val="Heading1"/>
      </w:pPr>
      <w:r>
        <w:t>Part II</w:t>
      </w:r>
      <w:r w:rsidR="00F22C01">
        <w:t xml:space="preserve"> – </w:t>
      </w:r>
      <w:r w:rsidR="00E70877">
        <w:t>Guided AI-Orchestrated Build</w:t>
      </w:r>
    </w:p>
    <w:p w14:paraId="446744A7" w14:textId="77777777" w:rsidR="0004583B" w:rsidRDefault="0004583B" w:rsidP="004D7AE2"/>
    <w:p w14:paraId="48C18512" w14:textId="77777777" w:rsidR="00D372BA" w:rsidRDefault="00D372BA" w:rsidP="00D372BA">
      <w:pPr>
        <w:pStyle w:val="Heading2"/>
      </w:pPr>
      <w:r>
        <w:t>Feature Selection</w:t>
      </w:r>
    </w:p>
    <w:p w14:paraId="431AEB8A" w14:textId="77777777" w:rsidR="00D372BA" w:rsidRDefault="00D372BA" w:rsidP="004D7AE2"/>
    <w:p w14:paraId="7ACAEB77" w14:textId="77777777" w:rsidR="00D372BA" w:rsidRDefault="00D372BA" w:rsidP="004D7AE2">
      <w:r w:rsidRPr="00D372BA">
        <w:t xml:space="preserve">For the controlled AI-orchestration task, I selected the Featured Taco List Component. The component will display at least four featured tacos, including each taco’s name, description, price, and a label such as “Popular,” “Spicy,” or “New.” One taco will be identified and conditionally displayed as the Chef’s Pick. The component will be implemented as a new standalone Angular component with its own internal data and will not modify any existing application components or business logic. It will be integrated through a new application route so that the feature remains isolated from the existing order workflow. </w:t>
      </w:r>
      <w:proofErr w:type="gramStart"/>
      <w:r w:rsidRPr="00D372BA">
        <w:t>Three unit</w:t>
      </w:r>
      <w:proofErr w:type="gramEnd"/>
      <w:r w:rsidRPr="00D372BA">
        <w:t xml:space="preserve"> tests will verify the featured taco list, the required taco details, and the Chef’s Pick behavior.</w:t>
      </w:r>
    </w:p>
    <w:p w14:paraId="55B8285E" w14:textId="77777777" w:rsidR="00D372BA" w:rsidRDefault="00D372BA" w:rsidP="004D7AE2"/>
    <w:p w14:paraId="14F18CD2" w14:textId="77777777" w:rsidR="00D372BA" w:rsidRDefault="00D372BA" w:rsidP="004D7AE2"/>
    <w:p w14:paraId="11B412A2" w14:textId="77777777" w:rsidR="0004583B" w:rsidRPr="0004583B" w:rsidRDefault="0004583B" w:rsidP="0004583B">
      <w:pPr>
        <w:rPr>
          <w:rFonts w:ascii="Courier New" w:hAnsi="Courier New" w:cs="Courier New"/>
        </w:rPr>
      </w:pPr>
      <w:proofErr w:type="spellStart"/>
      <w:r w:rsidRPr="0004583B">
        <w:rPr>
          <w:rStyle w:val="Heading2Char"/>
        </w:rPr>
        <w:t>Deepseek</w:t>
      </w:r>
      <w:proofErr w:type="spellEnd"/>
      <w:r w:rsidRPr="0004583B">
        <w:rPr>
          <w:rStyle w:val="Heading2Char"/>
        </w:rPr>
        <w:t xml:space="preserve"> Prompt:</w:t>
      </w:r>
      <w:r w:rsidRPr="0004583B">
        <w:rPr>
          <w:rStyle w:val="Heading2Char"/>
        </w:rPr>
        <w:br/>
      </w:r>
      <w:r>
        <w:br/>
      </w:r>
      <w:r w:rsidRPr="0004583B">
        <w:rPr>
          <w:rFonts w:ascii="Courier New" w:hAnsi="Courier New" w:cs="Courier New"/>
        </w:rPr>
        <w:t xml:space="preserve">Create a single standalone Angular 22 component named </w:t>
      </w:r>
      <w:proofErr w:type="spellStart"/>
      <w:r w:rsidRPr="0004583B">
        <w:rPr>
          <w:rFonts w:ascii="Courier New" w:hAnsi="Courier New" w:cs="Courier New"/>
        </w:rPr>
        <w:t>FeaturedTacosComponent</w:t>
      </w:r>
      <w:proofErr w:type="spellEnd"/>
      <w:r w:rsidRPr="0004583B">
        <w:rPr>
          <w:rFonts w:ascii="Courier New" w:hAnsi="Courier New" w:cs="Courier New"/>
        </w:rPr>
        <w:t xml:space="preserve"> for an existing Virtual Taco Stand application.</w:t>
      </w:r>
    </w:p>
    <w:p w14:paraId="443B891F" w14:textId="77777777" w:rsidR="0004583B" w:rsidRPr="0004583B" w:rsidRDefault="0004583B" w:rsidP="0004583B">
      <w:pPr>
        <w:rPr>
          <w:rFonts w:ascii="Courier New" w:hAnsi="Courier New" w:cs="Courier New"/>
        </w:rPr>
      </w:pPr>
      <w:r w:rsidRPr="0004583B">
        <w:rPr>
          <w:rFonts w:ascii="Courier New" w:hAnsi="Courier New" w:cs="Courier New"/>
        </w:rPr>
        <w:t>The component must be completely self-contained. Do not modify, rewrite, or generate code for any existing component, service, model, stylesheet, route configuration, or other application file.</w:t>
      </w:r>
    </w:p>
    <w:p w14:paraId="3B0853E9" w14:textId="77777777" w:rsidR="0004583B" w:rsidRPr="0004583B" w:rsidRDefault="0004583B" w:rsidP="0004583B">
      <w:pPr>
        <w:rPr>
          <w:rFonts w:ascii="Courier New" w:hAnsi="Courier New" w:cs="Courier New"/>
        </w:rPr>
      </w:pPr>
      <w:r w:rsidRPr="0004583B">
        <w:rPr>
          <w:rFonts w:ascii="Courier New" w:hAnsi="Courier New" w:cs="Courier New"/>
        </w:rPr>
        <w:t>Requirements:</w:t>
      </w:r>
    </w:p>
    <w:p w14:paraId="4987EFD4" w14:textId="77777777" w:rsidR="0004583B" w:rsidRPr="0004583B" w:rsidRDefault="0004583B" w:rsidP="0004583B">
      <w:pPr>
        <w:rPr>
          <w:rFonts w:ascii="Courier New" w:hAnsi="Courier New" w:cs="Courier New"/>
        </w:rPr>
      </w:pPr>
      <w:r w:rsidRPr="0004583B">
        <w:rPr>
          <w:rFonts w:ascii="Courier New" w:hAnsi="Courier New" w:cs="Courier New"/>
        </w:rPr>
        <w:t>Create featured-</w:t>
      </w:r>
      <w:proofErr w:type="spellStart"/>
      <w:proofErr w:type="gramStart"/>
      <w:r w:rsidRPr="0004583B">
        <w:rPr>
          <w:rFonts w:ascii="Courier New" w:hAnsi="Courier New" w:cs="Courier New"/>
        </w:rPr>
        <w:t>tacos.component</w:t>
      </w:r>
      <w:proofErr w:type="gramEnd"/>
      <w:r w:rsidRPr="0004583B">
        <w:rPr>
          <w:rFonts w:ascii="Courier New" w:hAnsi="Courier New" w:cs="Courier New"/>
        </w:rPr>
        <w:t>.ts</w:t>
      </w:r>
      <w:proofErr w:type="spellEnd"/>
      <w:r w:rsidRPr="0004583B">
        <w:rPr>
          <w:rFonts w:ascii="Courier New" w:hAnsi="Courier New" w:cs="Courier New"/>
        </w:rPr>
        <w:t>.</w:t>
      </w:r>
    </w:p>
    <w:p w14:paraId="7F087E37" w14:textId="77777777" w:rsidR="0004583B" w:rsidRPr="0004583B" w:rsidRDefault="0004583B" w:rsidP="0004583B">
      <w:pPr>
        <w:rPr>
          <w:rFonts w:ascii="Courier New" w:hAnsi="Courier New" w:cs="Courier New"/>
        </w:rPr>
      </w:pPr>
      <w:r w:rsidRPr="0004583B">
        <w:rPr>
          <w:rFonts w:ascii="Courier New" w:hAnsi="Courier New" w:cs="Courier New"/>
        </w:rPr>
        <w:t>Use a standalone Angular component.</w:t>
      </w:r>
    </w:p>
    <w:p w14:paraId="03DEFAE5" w14:textId="77777777" w:rsidR="0004583B" w:rsidRPr="0004583B" w:rsidRDefault="0004583B" w:rsidP="0004583B">
      <w:pPr>
        <w:rPr>
          <w:rFonts w:ascii="Courier New" w:hAnsi="Courier New" w:cs="Courier New"/>
        </w:rPr>
      </w:pPr>
      <w:r w:rsidRPr="0004583B">
        <w:rPr>
          <w:rFonts w:ascii="Courier New" w:hAnsi="Courier New" w:cs="Courier New"/>
        </w:rPr>
        <w:t>Use an inline HTML template.</w:t>
      </w:r>
    </w:p>
    <w:p w14:paraId="1C4BE0DC" w14:textId="77777777" w:rsidR="0004583B" w:rsidRPr="0004583B" w:rsidRDefault="0004583B" w:rsidP="0004583B">
      <w:pPr>
        <w:rPr>
          <w:rFonts w:ascii="Courier New" w:hAnsi="Courier New" w:cs="Courier New"/>
        </w:rPr>
      </w:pPr>
      <w:r w:rsidRPr="0004583B">
        <w:rPr>
          <w:rFonts w:ascii="Courier New" w:hAnsi="Courier New" w:cs="Courier New"/>
        </w:rPr>
        <w:t>Do not create a component-specific CSS file or inline styles.</w:t>
      </w:r>
    </w:p>
    <w:p w14:paraId="25FE1E35" w14:textId="77777777" w:rsidR="0004583B" w:rsidRPr="0004583B" w:rsidRDefault="0004583B" w:rsidP="0004583B">
      <w:pPr>
        <w:rPr>
          <w:rFonts w:ascii="Courier New" w:hAnsi="Courier New" w:cs="Courier New"/>
        </w:rPr>
      </w:pPr>
      <w:r w:rsidRPr="0004583B">
        <w:rPr>
          <w:rFonts w:ascii="Courier New" w:hAnsi="Courier New" w:cs="Courier New"/>
        </w:rPr>
        <w:t>Define an internal typed collection containing at least four featured tacos.</w:t>
      </w:r>
    </w:p>
    <w:p w14:paraId="20D99945" w14:textId="77777777" w:rsidR="0004583B" w:rsidRPr="0004583B" w:rsidRDefault="0004583B" w:rsidP="0004583B">
      <w:pPr>
        <w:rPr>
          <w:rFonts w:ascii="Courier New" w:hAnsi="Courier New" w:cs="Courier New"/>
        </w:rPr>
      </w:pPr>
      <w:r w:rsidRPr="0004583B">
        <w:rPr>
          <w:rFonts w:ascii="Courier New" w:hAnsi="Courier New" w:cs="Courier New"/>
        </w:rPr>
        <w:t>Each taco must contain a name, short description, numeric price, and one label such as Spicy, Popular, or New.</w:t>
      </w:r>
    </w:p>
    <w:p w14:paraId="56D9A084" w14:textId="77777777" w:rsidR="0004583B" w:rsidRPr="0004583B" w:rsidRDefault="0004583B" w:rsidP="0004583B">
      <w:pPr>
        <w:rPr>
          <w:rFonts w:ascii="Courier New" w:hAnsi="Courier New" w:cs="Courier New"/>
        </w:rPr>
      </w:pPr>
      <w:r w:rsidRPr="0004583B">
        <w:rPr>
          <w:rFonts w:ascii="Courier New" w:hAnsi="Courier New" w:cs="Courier New"/>
        </w:rPr>
        <w:t>Use Angular template list rendering to display all featured tacos.</w:t>
      </w:r>
    </w:p>
    <w:p w14:paraId="75EFC77C" w14:textId="77777777" w:rsidR="0004583B" w:rsidRPr="0004583B" w:rsidRDefault="0004583B" w:rsidP="0004583B">
      <w:pPr>
        <w:rPr>
          <w:rFonts w:ascii="Courier New" w:hAnsi="Courier New" w:cs="Courier New"/>
        </w:rPr>
      </w:pPr>
      <w:r w:rsidRPr="0004583B">
        <w:rPr>
          <w:rFonts w:ascii="Courier New" w:hAnsi="Courier New" w:cs="Courier New"/>
        </w:rPr>
        <w:t>Identify one taco as the Chef’s Pick and use conditional rendering to display a clear Chef's Pick message for that taco only.</w:t>
      </w:r>
    </w:p>
    <w:p w14:paraId="0AC4D098" w14:textId="77777777" w:rsidR="0004583B" w:rsidRPr="0004583B" w:rsidRDefault="0004583B" w:rsidP="0004583B">
      <w:pPr>
        <w:rPr>
          <w:rFonts w:ascii="Courier New" w:hAnsi="Courier New" w:cs="Courier New"/>
        </w:rPr>
      </w:pPr>
      <w:r w:rsidRPr="0004583B">
        <w:rPr>
          <w:rFonts w:ascii="Courier New" w:hAnsi="Courier New" w:cs="Courier New"/>
        </w:rPr>
        <w:t>Format prices as currency using Angular-supported template functionality.</w:t>
      </w:r>
    </w:p>
    <w:p w14:paraId="3B8303F4" w14:textId="77777777" w:rsidR="0004583B" w:rsidRPr="0004583B" w:rsidRDefault="0004583B" w:rsidP="0004583B">
      <w:pPr>
        <w:rPr>
          <w:rFonts w:ascii="Courier New" w:hAnsi="Courier New" w:cs="Courier New"/>
        </w:rPr>
      </w:pPr>
      <w:r w:rsidRPr="0004583B">
        <w:rPr>
          <w:rFonts w:ascii="Courier New" w:hAnsi="Courier New" w:cs="Courier New"/>
        </w:rPr>
        <w:t>Keep all feature data and display logic inside this component.</w:t>
      </w:r>
    </w:p>
    <w:p w14:paraId="2C3B6BFA" w14:textId="77777777" w:rsidR="0004583B" w:rsidRPr="0004583B" w:rsidRDefault="0004583B" w:rsidP="0004583B">
      <w:pPr>
        <w:rPr>
          <w:rFonts w:ascii="Courier New" w:hAnsi="Courier New" w:cs="Courier New"/>
        </w:rPr>
      </w:pPr>
      <w:r w:rsidRPr="0004583B">
        <w:rPr>
          <w:rFonts w:ascii="Courier New" w:hAnsi="Courier New" w:cs="Courier New"/>
        </w:rPr>
        <w:t>Do not introduce services, HTTP requests, external libraries, application-wide state, or changes to existing application architecture.</w:t>
      </w:r>
    </w:p>
    <w:p w14:paraId="7EAA2278" w14:textId="77777777" w:rsidR="0004583B" w:rsidRPr="0004583B" w:rsidRDefault="0004583B" w:rsidP="0004583B">
      <w:pPr>
        <w:rPr>
          <w:rFonts w:ascii="Courier New" w:hAnsi="Courier New" w:cs="Courier New"/>
        </w:rPr>
      </w:pPr>
      <w:r w:rsidRPr="0004583B">
        <w:rPr>
          <w:rFonts w:ascii="Courier New" w:hAnsi="Courier New" w:cs="Courier New"/>
        </w:rPr>
        <w:t>Also create featured-</w:t>
      </w:r>
      <w:proofErr w:type="spellStart"/>
      <w:proofErr w:type="gramStart"/>
      <w:r w:rsidRPr="0004583B">
        <w:rPr>
          <w:rFonts w:ascii="Courier New" w:hAnsi="Courier New" w:cs="Courier New"/>
        </w:rPr>
        <w:t>tacos.component</w:t>
      </w:r>
      <w:proofErr w:type="gramEnd"/>
      <w:r w:rsidRPr="0004583B">
        <w:rPr>
          <w:rFonts w:ascii="Courier New" w:hAnsi="Courier New" w:cs="Courier New"/>
        </w:rPr>
        <w:t>.spec.ts</w:t>
      </w:r>
      <w:proofErr w:type="spellEnd"/>
      <w:r w:rsidRPr="0004583B">
        <w:rPr>
          <w:rFonts w:ascii="Courier New" w:hAnsi="Courier New" w:cs="Courier New"/>
        </w:rPr>
        <w:t xml:space="preserve"> containing exactly three meaningful Jasmine/Karma unit tests:</w:t>
      </w:r>
    </w:p>
    <w:p w14:paraId="5FF94ED3" w14:textId="77777777" w:rsidR="0004583B" w:rsidRPr="0004583B" w:rsidRDefault="0004583B" w:rsidP="0004583B">
      <w:pPr>
        <w:rPr>
          <w:rFonts w:ascii="Courier New" w:hAnsi="Courier New" w:cs="Courier New"/>
        </w:rPr>
      </w:pPr>
      <w:r w:rsidRPr="0004583B">
        <w:rPr>
          <w:rFonts w:ascii="Courier New" w:hAnsi="Courier New" w:cs="Courier New"/>
        </w:rPr>
        <w:t>verifies that at least four featured tacos are rendered;</w:t>
      </w:r>
    </w:p>
    <w:p w14:paraId="7A51F0CE" w14:textId="77777777" w:rsidR="0004583B" w:rsidRPr="0004583B" w:rsidRDefault="0004583B" w:rsidP="0004583B">
      <w:pPr>
        <w:rPr>
          <w:rFonts w:ascii="Courier New" w:hAnsi="Courier New" w:cs="Courier New"/>
        </w:rPr>
      </w:pPr>
      <w:r w:rsidRPr="0004583B">
        <w:rPr>
          <w:rFonts w:ascii="Courier New" w:hAnsi="Courier New" w:cs="Courier New"/>
        </w:rPr>
        <w:lastRenderedPageBreak/>
        <w:t>verifies that rendered taco information includes the expected name, price, and featured label;</w:t>
      </w:r>
    </w:p>
    <w:p w14:paraId="34900E37" w14:textId="77777777" w:rsidR="0004583B" w:rsidRPr="0004583B" w:rsidRDefault="0004583B" w:rsidP="0004583B">
      <w:pPr>
        <w:rPr>
          <w:rFonts w:ascii="Courier New" w:hAnsi="Courier New" w:cs="Courier New"/>
        </w:rPr>
      </w:pPr>
      <w:r w:rsidRPr="0004583B">
        <w:rPr>
          <w:rFonts w:ascii="Courier New" w:hAnsi="Courier New" w:cs="Courier New"/>
        </w:rPr>
        <w:t>verifies that exactly one taco is identified as the Chef’s Pick.</w:t>
      </w:r>
    </w:p>
    <w:p w14:paraId="157E25BB" w14:textId="77777777" w:rsidR="0004583B" w:rsidRPr="0004583B" w:rsidRDefault="0004583B" w:rsidP="0004583B">
      <w:pPr>
        <w:rPr>
          <w:rFonts w:ascii="Courier New" w:hAnsi="Courier New" w:cs="Courier New"/>
        </w:rPr>
      </w:pPr>
      <w:r w:rsidRPr="0004583B">
        <w:rPr>
          <w:rFonts w:ascii="Courier New" w:hAnsi="Courier New" w:cs="Courier New"/>
        </w:rPr>
        <w:t xml:space="preserve">The tests must use Angular </w:t>
      </w:r>
      <w:proofErr w:type="spellStart"/>
      <w:r w:rsidRPr="0004583B">
        <w:rPr>
          <w:rFonts w:ascii="Courier New" w:hAnsi="Courier New" w:cs="Courier New"/>
        </w:rPr>
        <w:t>TestBed</w:t>
      </w:r>
      <w:proofErr w:type="spellEnd"/>
      <w:r w:rsidRPr="0004583B">
        <w:rPr>
          <w:rFonts w:ascii="Courier New" w:hAnsi="Courier New" w:cs="Courier New"/>
        </w:rPr>
        <w:t xml:space="preserve"> and must test observable component behavior rather than internal implementation details.</w:t>
      </w:r>
    </w:p>
    <w:p w14:paraId="237A30EE" w14:textId="77777777" w:rsidR="0004583B" w:rsidRPr="0004583B" w:rsidRDefault="0004583B" w:rsidP="0004583B">
      <w:pPr>
        <w:rPr>
          <w:rFonts w:ascii="Courier New" w:hAnsi="Courier New" w:cs="Courier New"/>
        </w:rPr>
      </w:pPr>
      <w:r w:rsidRPr="0004583B">
        <w:rPr>
          <w:rFonts w:ascii="Courier New" w:hAnsi="Courier New" w:cs="Courier New"/>
        </w:rPr>
        <w:t>Return only the contents of the two new files. Do not modify or suggest modifications to any existing application files.</w:t>
      </w:r>
    </w:p>
    <w:p w14:paraId="21B3E491" w14:textId="77777777" w:rsidR="0004583B" w:rsidRDefault="0004583B" w:rsidP="0004583B"/>
    <w:p w14:paraId="0D545ACE" w14:textId="77777777" w:rsidR="00D372BA" w:rsidRDefault="0004583B" w:rsidP="00D372BA">
      <w:pPr>
        <w:pStyle w:val="Heading2"/>
      </w:pPr>
      <w:proofErr w:type="spellStart"/>
      <w:r>
        <w:t>Deepseek</w:t>
      </w:r>
      <w:proofErr w:type="spellEnd"/>
      <w:r>
        <w:t xml:space="preserve"> Response:</w:t>
      </w:r>
    </w:p>
    <w:p w14:paraId="782C594A" w14:textId="77777777" w:rsidR="00D372BA" w:rsidRPr="00D372BA" w:rsidRDefault="00D372BA" w:rsidP="00D372BA"/>
    <w:p w14:paraId="586A5E86" w14:textId="77777777" w:rsidR="0004583B" w:rsidRDefault="0004583B" w:rsidP="00D372BA">
      <w:pPr>
        <w:pStyle w:val="Heading3"/>
      </w:pPr>
      <w:r>
        <w:t>featured-</w:t>
      </w:r>
      <w:proofErr w:type="spellStart"/>
      <w:proofErr w:type="gramStart"/>
      <w:r>
        <w:t>tacos.component</w:t>
      </w:r>
      <w:proofErr w:type="gramEnd"/>
      <w:r>
        <w:t>.ts</w:t>
      </w:r>
      <w:proofErr w:type="spellEnd"/>
    </w:p>
    <w:p w14:paraId="03B91113" w14:textId="77777777" w:rsidR="0004583B" w:rsidRDefault="0004583B" w:rsidP="0004583B"/>
    <w:p w14:paraId="6DD0C9EF" w14:textId="77777777" w:rsidR="0004583B" w:rsidRDefault="0004583B" w:rsidP="0004583B">
      <w:r>
        <w:t xml:space="preserve">import </w:t>
      </w:r>
      <w:proofErr w:type="gramStart"/>
      <w:r>
        <w:t>{ Component</w:t>
      </w:r>
      <w:proofErr w:type="gramEnd"/>
      <w:r>
        <w:t xml:space="preserve"> } from '@angular/core';</w:t>
      </w:r>
    </w:p>
    <w:p w14:paraId="7DDFD353" w14:textId="77777777" w:rsidR="0004583B" w:rsidRDefault="0004583B" w:rsidP="0004583B">
      <w:r>
        <w:t xml:space="preserve">import </w:t>
      </w:r>
      <w:proofErr w:type="gramStart"/>
      <w:r>
        <w:t xml:space="preserve">{ </w:t>
      </w:r>
      <w:proofErr w:type="spellStart"/>
      <w:r>
        <w:t>CurrencyPipe</w:t>
      </w:r>
      <w:proofErr w:type="spellEnd"/>
      <w:proofErr w:type="gramEnd"/>
      <w:r>
        <w:t xml:space="preserve">, </w:t>
      </w:r>
      <w:proofErr w:type="spellStart"/>
      <w:r>
        <w:t>NgFor</w:t>
      </w:r>
      <w:proofErr w:type="spellEnd"/>
      <w:r>
        <w:t xml:space="preserve">, </w:t>
      </w:r>
      <w:proofErr w:type="spellStart"/>
      <w:proofErr w:type="gramStart"/>
      <w:r>
        <w:t>NgIf</w:t>
      </w:r>
      <w:proofErr w:type="spellEnd"/>
      <w:r>
        <w:t xml:space="preserve"> }</w:t>
      </w:r>
      <w:proofErr w:type="gramEnd"/>
      <w:r>
        <w:t xml:space="preserve"> from '@angular/common';</w:t>
      </w:r>
    </w:p>
    <w:p w14:paraId="0EBB20F3" w14:textId="77777777" w:rsidR="0004583B" w:rsidRDefault="0004583B" w:rsidP="0004583B"/>
    <w:p w14:paraId="3BEBBF41" w14:textId="77777777" w:rsidR="0004583B" w:rsidRDefault="0004583B" w:rsidP="0004583B">
      <w:r>
        <w:t xml:space="preserve">interface </w:t>
      </w:r>
      <w:proofErr w:type="spellStart"/>
      <w:r>
        <w:t>FeaturedTaco</w:t>
      </w:r>
      <w:proofErr w:type="spellEnd"/>
      <w:r>
        <w:t xml:space="preserve"> {</w:t>
      </w:r>
    </w:p>
    <w:p w14:paraId="5E14E432" w14:textId="77777777" w:rsidR="0004583B" w:rsidRDefault="0004583B" w:rsidP="0004583B">
      <w:r>
        <w:t xml:space="preserve">  name: string;</w:t>
      </w:r>
    </w:p>
    <w:p w14:paraId="62834C38" w14:textId="77777777" w:rsidR="0004583B" w:rsidRDefault="0004583B" w:rsidP="0004583B">
      <w:r>
        <w:t xml:space="preserve">  description: string;</w:t>
      </w:r>
    </w:p>
    <w:p w14:paraId="620FFC6C" w14:textId="77777777" w:rsidR="0004583B" w:rsidRDefault="0004583B" w:rsidP="0004583B">
      <w:r>
        <w:t xml:space="preserve">  price: number;</w:t>
      </w:r>
    </w:p>
    <w:p w14:paraId="1A53B3A6" w14:textId="77777777" w:rsidR="0004583B" w:rsidRDefault="0004583B" w:rsidP="0004583B">
      <w:r>
        <w:t xml:space="preserve">  label: 'Spicy' | 'Popular' | 'New' | 'Classic';</w:t>
      </w:r>
    </w:p>
    <w:p w14:paraId="181F96D0" w14:textId="77777777" w:rsidR="0004583B" w:rsidRDefault="0004583B" w:rsidP="0004583B">
      <w:r>
        <w:t xml:space="preserve">  </w:t>
      </w:r>
      <w:proofErr w:type="spellStart"/>
      <w:r>
        <w:t>isChefsPick</w:t>
      </w:r>
      <w:proofErr w:type="spellEnd"/>
      <w:r>
        <w:t xml:space="preserve">: </w:t>
      </w:r>
      <w:proofErr w:type="spellStart"/>
      <w:r>
        <w:t>boolean</w:t>
      </w:r>
      <w:proofErr w:type="spellEnd"/>
      <w:r>
        <w:t>;</w:t>
      </w:r>
    </w:p>
    <w:p w14:paraId="0EE96330" w14:textId="77777777" w:rsidR="0004583B" w:rsidRDefault="0004583B" w:rsidP="0004583B">
      <w:r>
        <w:t>}</w:t>
      </w:r>
    </w:p>
    <w:p w14:paraId="2A8ECFB4" w14:textId="77777777" w:rsidR="0004583B" w:rsidRDefault="0004583B" w:rsidP="0004583B"/>
    <w:p w14:paraId="43C2E6C3" w14:textId="77777777" w:rsidR="0004583B" w:rsidRDefault="0004583B" w:rsidP="0004583B">
      <w:r>
        <w:t>@</w:t>
      </w:r>
      <w:proofErr w:type="gramStart"/>
      <w:r>
        <w:t>Component(</w:t>
      </w:r>
      <w:proofErr w:type="gramEnd"/>
      <w:r>
        <w:t>{</w:t>
      </w:r>
    </w:p>
    <w:p w14:paraId="271B8D6D" w14:textId="77777777" w:rsidR="0004583B" w:rsidRDefault="0004583B" w:rsidP="0004583B">
      <w:r>
        <w:t xml:space="preserve">  selector: 'app-featured-tacos',</w:t>
      </w:r>
    </w:p>
    <w:p w14:paraId="670D461E" w14:textId="77777777" w:rsidR="0004583B" w:rsidRDefault="0004583B" w:rsidP="0004583B">
      <w:r>
        <w:t xml:space="preserve">  standalone: true,</w:t>
      </w:r>
    </w:p>
    <w:p w14:paraId="0347DD98" w14:textId="77777777" w:rsidR="0004583B" w:rsidRDefault="0004583B" w:rsidP="0004583B">
      <w:r>
        <w:t xml:space="preserve">  imports: [</w:t>
      </w:r>
      <w:proofErr w:type="spellStart"/>
      <w:r>
        <w:t>NgFor</w:t>
      </w:r>
      <w:proofErr w:type="spellEnd"/>
      <w:r>
        <w:t xml:space="preserve">, </w:t>
      </w:r>
      <w:proofErr w:type="spellStart"/>
      <w:r>
        <w:t>NgIf</w:t>
      </w:r>
      <w:proofErr w:type="spellEnd"/>
      <w:r>
        <w:t xml:space="preserve">, </w:t>
      </w:r>
      <w:proofErr w:type="spellStart"/>
      <w:r>
        <w:t>CurrencyPipe</w:t>
      </w:r>
      <w:proofErr w:type="spellEnd"/>
      <w:r>
        <w:t>],</w:t>
      </w:r>
    </w:p>
    <w:p w14:paraId="770CCAE2" w14:textId="77777777" w:rsidR="0004583B" w:rsidRDefault="0004583B" w:rsidP="0004583B">
      <w:r>
        <w:t xml:space="preserve">  template: `</w:t>
      </w:r>
    </w:p>
    <w:p w14:paraId="40D048EC" w14:textId="77777777" w:rsidR="0004583B" w:rsidRDefault="0004583B" w:rsidP="0004583B">
      <w:r>
        <w:t xml:space="preserve">    &lt;div class="featured-tacos-container"&gt;</w:t>
      </w:r>
    </w:p>
    <w:p w14:paraId="118A6A11" w14:textId="77777777" w:rsidR="0004583B" w:rsidRDefault="0004583B" w:rsidP="0004583B">
      <w:r>
        <w:t xml:space="preserve">      &lt;h2&gt;Featured Tacos&lt;/h2&gt;</w:t>
      </w:r>
    </w:p>
    <w:p w14:paraId="0613C9F9" w14:textId="77777777" w:rsidR="0004583B" w:rsidRDefault="0004583B" w:rsidP="0004583B">
      <w:r>
        <w:t xml:space="preserve">      &lt;div class="taco-list"&gt;</w:t>
      </w:r>
    </w:p>
    <w:p w14:paraId="403806FC" w14:textId="77777777" w:rsidR="0004583B" w:rsidRDefault="0004583B" w:rsidP="0004583B">
      <w:r>
        <w:t xml:space="preserve">        &lt;div *</w:t>
      </w:r>
      <w:proofErr w:type="spellStart"/>
      <w:r>
        <w:t>ngFor</w:t>
      </w:r>
      <w:proofErr w:type="spellEnd"/>
      <w:r>
        <w:t xml:space="preserve">="let taco of </w:t>
      </w:r>
      <w:proofErr w:type="spellStart"/>
      <w:r>
        <w:t>featuredTacos</w:t>
      </w:r>
      <w:proofErr w:type="spellEnd"/>
      <w:r>
        <w:t>" class="taco-card"&gt;</w:t>
      </w:r>
    </w:p>
    <w:p w14:paraId="4070CDDC" w14:textId="77777777" w:rsidR="0004583B" w:rsidRDefault="0004583B" w:rsidP="0004583B">
      <w:r>
        <w:t xml:space="preserve">          &lt;div class="taco-header"&gt;</w:t>
      </w:r>
    </w:p>
    <w:p w14:paraId="4296425E" w14:textId="77777777" w:rsidR="0004583B" w:rsidRDefault="0004583B" w:rsidP="0004583B">
      <w:r>
        <w:t xml:space="preserve">            &lt;h3</w:t>
      </w:r>
      <w:proofErr w:type="gramStart"/>
      <w:r>
        <w:t>&gt;{{ taco.name</w:t>
      </w:r>
      <w:proofErr w:type="gramEnd"/>
      <w:r>
        <w:t xml:space="preserve"> </w:t>
      </w:r>
      <w:proofErr w:type="gramStart"/>
      <w:r>
        <w:t>}}&lt;</w:t>
      </w:r>
      <w:proofErr w:type="gramEnd"/>
      <w:r>
        <w:t>/h3&gt;</w:t>
      </w:r>
    </w:p>
    <w:p w14:paraId="197CFB00" w14:textId="77777777" w:rsidR="0004583B" w:rsidRDefault="0004583B" w:rsidP="0004583B">
      <w:r>
        <w:t xml:space="preserve">            &lt;span class="taco-label" [</w:t>
      </w:r>
      <w:proofErr w:type="spellStart"/>
      <w:proofErr w:type="gramStart"/>
      <w:r>
        <w:t>class.spicy</w:t>
      </w:r>
      <w:proofErr w:type="spellEnd"/>
      <w:proofErr w:type="gramEnd"/>
      <w:r>
        <w:t>]="</w:t>
      </w:r>
      <w:proofErr w:type="spellStart"/>
      <w:proofErr w:type="gramStart"/>
      <w:r>
        <w:t>taco.label</w:t>
      </w:r>
      <w:proofErr w:type="spellEnd"/>
      <w:proofErr w:type="gramEnd"/>
      <w:r>
        <w:t xml:space="preserve"> === 'Spicy'"</w:t>
      </w:r>
    </w:p>
    <w:p w14:paraId="6AB5E339" w14:textId="77777777" w:rsidR="0004583B" w:rsidRDefault="0004583B" w:rsidP="0004583B">
      <w:r>
        <w:t xml:space="preserve">                                 [</w:t>
      </w:r>
      <w:proofErr w:type="spellStart"/>
      <w:proofErr w:type="gramStart"/>
      <w:r>
        <w:t>class.popular</w:t>
      </w:r>
      <w:proofErr w:type="spellEnd"/>
      <w:proofErr w:type="gramEnd"/>
      <w:r>
        <w:t>]="</w:t>
      </w:r>
      <w:proofErr w:type="spellStart"/>
      <w:proofErr w:type="gramStart"/>
      <w:r>
        <w:t>taco.label</w:t>
      </w:r>
      <w:proofErr w:type="spellEnd"/>
      <w:proofErr w:type="gramEnd"/>
      <w:r>
        <w:t xml:space="preserve"> === 'Popular'"</w:t>
      </w:r>
    </w:p>
    <w:p w14:paraId="5EDAF2B3" w14:textId="77777777" w:rsidR="0004583B" w:rsidRDefault="0004583B" w:rsidP="0004583B">
      <w:r>
        <w:t xml:space="preserve">                                 [</w:t>
      </w:r>
      <w:proofErr w:type="spellStart"/>
      <w:proofErr w:type="gramStart"/>
      <w:r>
        <w:t>class.new</w:t>
      </w:r>
      <w:proofErr w:type="spellEnd"/>
      <w:r>
        <w:t>]=</w:t>
      </w:r>
      <w:proofErr w:type="gramEnd"/>
      <w:r>
        <w:t>"</w:t>
      </w:r>
      <w:proofErr w:type="spellStart"/>
      <w:proofErr w:type="gramStart"/>
      <w:r>
        <w:t>taco.label</w:t>
      </w:r>
      <w:proofErr w:type="spellEnd"/>
      <w:proofErr w:type="gramEnd"/>
      <w:r>
        <w:t xml:space="preserve"> === 'New'"</w:t>
      </w:r>
    </w:p>
    <w:p w14:paraId="109D9393" w14:textId="77777777" w:rsidR="0004583B" w:rsidRDefault="0004583B" w:rsidP="0004583B">
      <w:r>
        <w:t xml:space="preserve">                                 [</w:t>
      </w:r>
      <w:proofErr w:type="spellStart"/>
      <w:proofErr w:type="gramStart"/>
      <w:r>
        <w:t>class.classic</w:t>
      </w:r>
      <w:proofErr w:type="spellEnd"/>
      <w:proofErr w:type="gramEnd"/>
      <w:r>
        <w:t>]="</w:t>
      </w:r>
      <w:proofErr w:type="spellStart"/>
      <w:proofErr w:type="gramStart"/>
      <w:r>
        <w:t>taco.label</w:t>
      </w:r>
      <w:proofErr w:type="spellEnd"/>
      <w:proofErr w:type="gramEnd"/>
      <w:r>
        <w:t xml:space="preserve"> === 'Classic'"&gt;</w:t>
      </w:r>
    </w:p>
    <w:p w14:paraId="08331A04" w14:textId="77777777" w:rsidR="0004583B" w:rsidRDefault="0004583B" w:rsidP="0004583B">
      <w:r>
        <w:t xml:space="preserve">              </w:t>
      </w:r>
      <w:proofErr w:type="gramStart"/>
      <w:r>
        <w:t xml:space="preserve">{{ </w:t>
      </w:r>
      <w:proofErr w:type="spellStart"/>
      <w:r>
        <w:t>taco</w:t>
      </w:r>
      <w:proofErr w:type="gramEnd"/>
      <w:r>
        <w:t>.</w:t>
      </w:r>
      <w:proofErr w:type="gramStart"/>
      <w:r>
        <w:t>label</w:t>
      </w:r>
      <w:proofErr w:type="spellEnd"/>
      <w:r>
        <w:t xml:space="preserve"> }</w:t>
      </w:r>
      <w:proofErr w:type="gramEnd"/>
      <w:r>
        <w:t>}</w:t>
      </w:r>
    </w:p>
    <w:p w14:paraId="2B79B3FE" w14:textId="77777777" w:rsidR="0004583B" w:rsidRDefault="0004583B" w:rsidP="0004583B">
      <w:r>
        <w:t xml:space="preserve">            &lt;/span&gt;</w:t>
      </w:r>
    </w:p>
    <w:p w14:paraId="76FAD503" w14:textId="77777777" w:rsidR="0004583B" w:rsidRDefault="0004583B" w:rsidP="0004583B">
      <w:r>
        <w:t xml:space="preserve">          &lt;/div&gt;</w:t>
      </w:r>
    </w:p>
    <w:p w14:paraId="0FCAC7B5" w14:textId="77777777" w:rsidR="0004583B" w:rsidRDefault="0004583B" w:rsidP="0004583B">
      <w:r>
        <w:t xml:space="preserve">          &lt;p class="taco-description"</w:t>
      </w:r>
      <w:proofErr w:type="gramStart"/>
      <w:r>
        <w:t xml:space="preserve">&gt;{{ </w:t>
      </w:r>
      <w:proofErr w:type="spellStart"/>
      <w:r>
        <w:t>taco</w:t>
      </w:r>
      <w:proofErr w:type="gramEnd"/>
      <w:r>
        <w:t>.</w:t>
      </w:r>
      <w:proofErr w:type="gramStart"/>
      <w:r>
        <w:t>description</w:t>
      </w:r>
      <w:proofErr w:type="spellEnd"/>
      <w:r>
        <w:t xml:space="preserve"> }}&lt;</w:t>
      </w:r>
      <w:proofErr w:type="gramEnd"/>
      <w:r>
        <w:t>/p&gt;</w:t>
      </w:r>
    </w:p>
    <w:p w14:paraId="715C28B8" w14:textId="77777777" w:rsidR="0004583B" w:rsidRDefault="0004583B" w:rsidP="0004583B">
      <w:r>
        <w:t xml:space="preserve">          &lt;div class="taco-footer"&gt;</w:t>
      </w:r>
    </w:p>
    <w:p w14:paraId="7792FCFF" w14:textId="77777777" w:rsidR="0004583B" w:rsidRDefault="0004583B" w:rsidP="0004583B">
      <w:r>
        <w:t xml:space="preserve">            &lt;span class="taco-price"</w:t>
      </w:r>
      <w:proofErr w:type="gramStart"/>
      <w:r>
        <w:t xml:space="preserve">&gt;{{ </w:t>
      </w:r>
      <w:proofErr w:type="spellStart"/>
      <w:r>
        <w:t>taco</w:t>
      </w:r>
      <w:proofErr w:type="gramEnd"/>
      <w:r>
        <w:t>.price</w:t>
      </w:r>
      <w:proofErr w:type="spellEnd"/>
      <w:r>
        <w:t xml:space="preserve"> | </w:t>
      </w:r>
      <w:proofErr w:type="gramStart"/>
      <w:r>
        <w:t>currency }}&lt;</w:t>
      </w:r>
      <w:proofErr w:type="gramEnd"/>
      <w:r>
        <w:t>/span&gt;</w:t>
      </w:r>
    </w:p>
    <w:p w14:paraId="5D00C0E4" w14:textId="77777777" w:rsidR="0004583B" w:rsidRDefault="0004583B" w:rsidP="0004583B">
      <w:r>
        <w:t xml:space="preserve">            &lt;div *</w:t>
      </w:r>
      <w:proofErr w:type="spellStart"/>
      <w:r>
        <w:t>ngIf</w:t>
      </w:r>
      <w:proofErr w:type="spellEnd"/>
      <w:r>
        <w:t>="</w:t>
      </w:r>
      <w:proofErr w:type="spellStart"/>
      <w:proofErr w:type="gramStart"/>
      <w:r>
        <w:t>taco.isChefsPick</w:t>
      </w:r>
      <w:proofErr w:type="spellEnd"/>
      <w:proofErr w:type="gramEnd"/>
      <w:r>
        <w:t>" class="chefs-pick"&gt;</w:t>
      </w:r>
    </w:p>
    <w:p w14:paraId="00F4C738" w14:textId="77777777" w:rsidR="0004583B" w:rsidRDefault="0004583B" w:rsidP="0004583B">
      <w:r>
        <w:t xml:space="preserve">              </w:t>
      </w:r>
      <w:r>
        <w:rPr>
          <w:rFonts w:ascii="Apple Color Emoji" w:hAnsi="Apple Color Emoji" w:cs="Apple Color Emoji"/>
        </w:rPr>
        <w:t>🏆</w:t>
      </w:r>
      <w:r>
        <w:t xml:space="preserve"> Chef's Pick!</w:t>
      </w:r>
    </w:p>
    <w:p w14:paraId="498B6165" w14:textId="77777777" w:rsidR="0004583B" w:rsidRDefault="0004583B" w:rsidP="0004583B">
      <w:r>
        <w:t xml:space="preserve">            &lt;/div&gt;</w:t>
      </w:r>
    </w:p>
    <w:p w14:paraId="0324466C" w14:textId="77777777" w:rsidR="0004583B" w:rsidRDefault="0004583B" w:rsidP="0004583B">
      <w:r>
        <w:t xml:space="preserve">          &lt;/div&gt;</w:t>
      </w:r>
    </w:p>
    <w:p w14:paraId="21AE5D4D" w14:textId="77777777" w:rsidR="0004583B" w:rsidRDefault="0004583B" w:rsidP="0004583B">
      <w:r>
        <w:t xml:space="preserve">        &lt;/div&gt;</w:t>
      </w:r>
    </w:p>
    <w:p w14:paraId="393E1211" w14:textId="77777777" w:rsidR="0004583B" w:rsidRDefault="0004583B" w:rsidP="0004583B">
      <w:r>
        <w:lastRenderedPageBreak/>
        <w:t xml:space="preserve">      &lt;/div&gt;</w:t>
      </w:r>
    </w:p>
    <w:p w14:paraId="1D47DE69" w14:textId="77777777" w:rsidR="0004583B" w:rsidRDefault="0004583B" w:rsidP="0004583B">
      <w:r>
        <w:t xml:space="preserve">    &lt;/div&gt;</w:t>
      </w:r>
    </w:p>
    <w:p w14:paraId="692C1984" w14:textId="77777777" w:rsidR="0004583B" w:rsidRDefault="0004583B" w:rsidP="0004583B">
      <w:r>
        <w:t xml:space="preserve">  `,</w:t>
      </w:r>
    </w:p>
    <w:p w14:paraId="5BDBBFB5" w14:textId="77777777" w:rsidR="0004583B" w:rsidRDefault="0004583B" w:rsidP="0004583B">
      <w:r>
        <w:t xml:space="preserve">  styles: []</w:t>
      </w:r>
    </w:p>
    <w:p w14:paraId="18566C08" w14:textId="77777777" w:rsidR="0004583B" w:rsidRDefault="0004583B" w:rsidP="0004583B">
      <w:r>
        <w:t>})</w:t>
      </w:r>
    </w:p>
    <w:p w14:paraId="467B2A40" w14:textId="77777777" w:rsidR="0004583B" w:rsidRDefault="0004583B" w:rsidP="0004583B">
      <w:r>
        <w:t xml:space="preserve">export class </w:t>
      </w:r>
      <w:proofErr w:type="spellStart"/>
      <w:r>
        <w:t>FeaturedTacosComponent</w:t>
      </w:r>
      <w:proofErr w:type="spellEnd"/>
      <w:r>
        <w:t xml:space="preserve"> {</w:t>
      </w:r>
    </w:p>
    <w:p w14:paraId="7E10ADB1" w14:textId="77777777" w:rsidR="0004583B" w:rsidRDefault="0004583B" w:rsidP="0004583B">
      <w:r>
        <w:t xml:space="preserve">  </w:t>
      </w:r>
      <w:proofErr w:type="spellStart"/>
      <w:r>
        <w:t>featuredTacos</w:t>
      </w:r>
      <w:proofErr w:type="spellEnd"/>
      <w:r>
        <w:t xml:space="preserve">: </w:t>
      </w:r>
      <w:proofErr w:type="spellStart"/>
      <w:proofErr w:type="gramStart"/>
      <w:r>
        <w:t>FeaturedTaco</w:t>
      </w:r>
      <w:proofErr w:type="spellEnd"/>
      <w:r>
        <w:t>[</w:t>
      </w:r>
      <w:proofErr w:type="gramEnd"/>
      <w:r>
        <w:t>] = [</w:t>
      </w:r>
    </w:p>
    <w:p w14:paraId="60E45456" w14:textId="77777777" w:rsidR="0004583B" w:rsidRDefault="0004583B" w:rsidP="0004583B">
      <w:r>
        <w:t xml:space="preserve">    {</w:t>
      </w:r>
    </w:p>
    <w:p w14:paraId="32845CCE" w14:textId="77777777" w:rsidR="0004583B" w:rsidRDefault="0004583B" w:rsidP="0004583B">
      <w:r>
        <w:t xml:space="preserve">      name: 'Carne Asada',</w:t>
      </w:r>
    </w:p>
    <w:p w14:paraId="1AE92474" w14:textId="77777777" w:rsidR="0004583B" w:rsidRDefault="0004583B" w:rsidP="0004583B">
      <w:r>
        <w:t xml:space="preserve">      description: 'Grilled steak with fresh cilantro and onions',</w:t>
      </w:r>
    </w:p>
    <w:p w14:paraId="7D2832E7" w14:textId="77777777" w:rsidR="0004583B" w:rsidRDefault="0004583B" w:rsidP="0004583B">
      <w:r>
        <w:t xml:space="preserve">      price: 4.99,</w:t>
      </w:r>
    </w:p>
    <w:p w14:paraId="0A35D40A" w14:textId="77777777" w:rsidR="0004583B" w:rsidRDefault="0004583B" w:rsidP="0004583B">
      <w:r>
        <w:t xml:space="preserve">      label: 'Popular',</w:t>
      </w:r>
    </w:p>
    <w:p w14:paraId="4E142A5F" w14:textId="77777777" w:rsidR="0004583B" w:rsidRDefault="0004583B" w:rsidP="0004583B">
      <w:r>
        <w:t xml:space="preserve">      </w:t>
      </w:r>
      <w:proofErr w:type="spellStart"/>
      <w:r>
        <w:t>isChefsPick</w:t>
      </w:r>
      <w:proofErr w:type="spellEnd"/>
      <w:r>
        <w:t>: false</w:t>
      </w:r>
    </w:p>
    <w:p w14:paraId="76AA54D3" w14:textId="77777777" w:rsidR="0004583B" w:rsidRDefault="0004583B" w:rsidP="0004583B">
      <w:r>
        <w:t xml:space="preserve">    },</w:t>
      </w:r>
    </w:p>
    <w:p w14:paraId="7F852C71" w14:textId="77777777" w:rsidR="0004583B" w:rsidRDefault="0004583B" w:rsidP="0004583B">
      <w:r>
        <w:t xml:space="preserve">    {</w:t>
      </w:r>
    </w:p>
    <w:p w14:paraId="3306ECC1" w14:textId="77777777" w:rsidR="0004583B" w:rsidRDefault="0004583B" w:rsidP="0004583B">
      <w:r>
        <w:t xml:space="preserve">      name: 'Ghost Pepper Carnitas',</w:t>
      </w:r>
    </w:p>
    <w:p w14:paraId="2BB56BC6" w14:textId="77777777" w:rsidR="0004583B" w:rsidRDefault="0004583B" w:rsidP="0004583B">
      <w:r>
        <w:t xml:space="preserve">      description: 'Slow-cooked pork with ghost peppers - not for the faint of heart',</w:t>
      </w:r>
    </w:p>
    <w:p w14:paraId="69F46597" w14:textId="77777777" w:rsidR="0004583B" w:rsidRDefault="0004583B" w:rsidP="0004583B">
      <w:r>
        <w:t xml:space="preserve">      price: 5.49,</w:t>
      </w:r>
    </w:p>
    <w:p w14:paraId="5FEA49D0" w14:textId="77777777" w:rsidR="0004583B" w:rsidRDefault="0004583B" w:rsidP="0004583B">
      <w:r>
        <w:t xml:space="preserve">      label: 'Spicy',</w:t>
      </w:r>
    </w:p>
    <w:p w14:paraId="3A1EA959" w14:textId="77777777" w:rsidR="0004583B" w:rsidRDefault="0004583B" w:rsidP="0004583B">
      <w:r>
        <w:t xml:space="preserve">      </w:t>
      </w:r>
      <w:proofErr w:type="spellStart"/>
      <w:r>
        <w:t>isChefsPick</w:t>
      </w:r>
      <w:proofErr w:type="spellEnd"/>
      <w:r>
        <w:t>: true</w:t>
      </w:r>
    </w:p>
    <w:p w14:paraId="45538DAE" w14:textId="77777777" w:rsidR="0004583B" w:rsidRDefault="0004583B" w:rsidP="0004583B">
      <w:r>
        <w:t xml:space="preserve">    },</w:t>
      </w:r>
    </w:p>
    <w:p w14:paraId="316F1797" w14:textId="77777777" w:rsidR="0004583B" w:rsidRDefault="0004583B" w:rsidP="0004583B">
      <w:r>
        <w:t xml:space="preserve">    {</w:t>
      </w:r>
    </w:p>
    <w:p w14:paraId="0DE8CB5C" w14:textId="77777777" w:rsidR="0004583B" w:rsidRDefault="0004583B" w:rsidP="0004583B">
      <w:r>
        <w:t xml:space="preserve">      name: 'Baja Fish',</w:t>
      </w:r>
    </w:p>
    <w:p w14:paraId="36CE312F" w14:textId="77777777" w:rsidR="0004583B" w:rsidRDefault="0004583B" w:rsidP="0004583B">
      <w:r>
        <w:t xml:space="preserve">      description: 'Crispy beer-battered cod with cabbage slaw and lime crema',</w:t>
      </w:r>
    </w:p>
    <w:p w14:paraId="1F41AAB9" w14:textId="77777777" w:rsidR="0004583B" w:rsidRDefault="0004583B" w:rsidP="0004583B">
      <w:r>
        <w:t xml:space="preserve">      price: 6.25,</w:t>
      </w:r>
    </w:p>
    <w:p w14:paraId="353F3C19" w14:textId="77777777" w:rsidR="0004583B" w:rsidRDefault="0004583B" w:rsidP="0004583B">
      <w:r>
        <w:t xml:space="preserve">      label: 'New',</w:t>
      </w:r>
    </w:p>
    <w:p w14:paraId="55F14A19" w14:textId="77777777" w:rsidR="0004583B" w:rsidRDefault="0004583B" w:rsidP="0004583B">
      <w:r>
        <w:t xml:space="preserve">      </w:t>
      </w:r>
      <w:proofErr w:type="spellStart"/>
      <w:r>
        <w:t>isChefsPick</w:t>
      </w:r>
      <w:proofErr w:type="spellEnd"/>
      <w:r>
        <w:t>: false</w:t>
      </w:r>
    </w:p>
    <w:p w14:paraId="24B471B5" w14:textId="77777777" w:rsidR="0004583B" w:rsidRDefault="0004583B" w:rsidP="0004583B">
      <w:r>
        <w:t xml:space="preserve">    },</w:t>
      </w:r>
    </w:p>
    <w:p w14:paraId="397AF150" w14:textId="77777777" w:rsidR="0004583B" w:rsidRDefault="0004583B" w:rsidP="0004583B">
      <w:r>
        <w:t xml:space="preserve">    {</w:t>
      </w:r>
    </w:p>
    <w:p w14:paraId="3C886B9F" w14:textId="77777777" w:rsidR="0004583B" w:rsidRDefault="0004583B" w:rsidP="0004583B">
      <w:r>
        <w:t xml:space="preserve">      name: 'Al Pastor',</w:t>
      </w:r>
    </w:p>
    <w:p w14:paraId="58957945" w14:textId="77777777" w:rsidR="0004583B" w:rsidRDefault="0004583B" w:rsidP="0004583B">
      <w:r>
        <w:t xml:space="preserve">      description: 'Marinated pork with pineapple and traditional spices',</w:t>
      </w:r>
    </w:p>
    <w:p w14:paraId="795A22FB" w14:textId="77777777" w:rsidR="0004583B" w:rsidRDefault="0004583B" w:rsidP="0004583B">
      <w:r>
        <w:t xml:space="preserve">      price: 4.75,</w:t>
      </w:r>
    </w:p>
    <w:p w14:paraId="11FCEC00" w14:textId="77777777" w:rsidR="0004583B" w:rsidRDefault="0004583B" w:rsidP="0004583B">
      <w:r>
        <w:t xml:space="preserve">      label: 'Classic',</w:t>
      </w:r>
    </w:p>
    <w:p w14:paraId="2EF6765F" w14:textId="77777777" w:rsidR="0004583B" w:rsidRDefault="0004583B" w:rsidP="0004583B">
      <w:r>
        <w:t xml:space="preserve">      </w:t>
      </w:r>
      <w:proofErr w:type="spellStart"/>
      <w:r>
        <w:t>isChefsPick</w:t>
      </w:r>
      <w:proofErr w:type="spellEnd"/>
      <w:r>
        <w:t>: false</w:t>
      </w:r>
    </w:p>
    <w:p w14:paraId="4027E118" w14:textId="77777777" w:rsidR="0004583B" w:rsidRDefault="0004583B" w:rsidP="0004583B">
      <w:r>
        <w:t xml:space="preserve">    },</w:t>
      </w:r>
    </w:p>
    <w:p w14:paraId="54F3339A" w14:textId="77777777" w:rsidR="0004583B" w:rsidRDefault="0004583B" w:rsidP="0004583B">
      <w:r>
        <w:t xml:space="preserve">    {</w:t>
      </w:r>
    </w:p>
    <w:p w14:paraId="110F8BA4" w14:textId="77777777" w:rsidR="0004583B" w:rsidRDefault="0004583B" w:rsidP="0004583B">
      <w:r>
        <w:t xml:space="preserve">      name: 'Mushroom &amp; Poblano',</w:t>
      </w:r>
    </w:p>
    <w:p w14:paraId="1C6CCD40" w14:textId="77777777" w:rsidR="0004583B" w:rsidRDefault="0004583B" w:rsidP="0004583B">
      <w:r>
        <w:t xml:space="preserve">      description: 'Roasted mushrooms and poblano peppers with queso fresco',</w:t>
      </w:r>
    </w:p>
    <w:p w14:paraId="150ACC58" w14:textId="77777777" w:rsidR="0004583B" w:rsidRDefault="0004583B" w:rsidP="0004583B">
      <w:r>
        <w:t xml:space="preserve">      price: 5.99,</w:t>
      </w:r>
    </w:p>
    <w:p w14:paraId="5A4E195E" w14:textId="77777777" w:rsidR="0004583B" w:rsidRDefault="0004583B" w:rsidP="0004583B">
      <w:r>
        <w:t xml:space="preserve">      label: 'New',</w:t>
      </w:r>
    </w:p>
    <w:p w14:paraId="01301D58" w14:textId="77777777" w:rsidR="0004583B" w:rsidRDefault="0004583B" w:rsidP="0004583B">
      <w:r>
        <w:t xml:space="preserve">      </w:t>
      </w:r>
      <w:proofErr w:type="spellStart"/>
      <w:r>
        <w:t>isChefsPick</w:t>
      </w:r>
      <w:proofErr w:type="spellEnd"/>
      <w:r>
        <w:t>: false</w:t>
      </w:r>
    </w:p>
    <w:p w14:paraId="2DE2658D" w14:textId="77777777" w:rsidR="0004583B" w:rsidRDefault="0004583B" w:rsidP="0004583B">
      <w:r>
        <w:t xml:space="preserve">    }</w:t>
      </w:r>
    </w:p>
    <w:p w14:paraId="615EAEFC" w14:textId="77777777" w:rsidR="0004583B" w:rsidRDefault="0004583B" w:rsidP="0004583B">
      <w:r>
        <w:t xml:space="preserve">  ];</w:t>
      </w:r>
    </w:p>
    <w:p w14:paraId="086BD9F2" w14:textId="77777777" w:rsidR="0004583B" w:rsidRDefault="0004583B" w:rsidP="0004583B">
      <w:r>
        <w:t>}</w:t>
      </w:r>
    </w:p>
    <w:p w14:paraId="2C94D35C" w14:textId="77777777" w:rsidR="0004583B" w:rsidRDefault="0004583B" w:rsidP="0004583B"/>
    <w:p w14:paraId="647D3DF9" w14:textId="77777777" w:rsidR="0004583B" w:rsidRDefault="0004583B" w:rsidP="00D372BA">
      <w:pPr>
        <w:pStyle w:val="Heading3"/>
      </w:pPr>
      <w:r>
        <w:t>featured-</w:t>
      </w:r>
      <w:proofErr w:type="spellStart"/>
      <w:proofErr w:type="gramStart"/>
      <w:r>
        <w:t>tacos.component</w:t>
      </w:r>
      <w:proofErr w:type="gramEnd"/>
      <w:r>
        <w:t>.spec.ts</w:t>
      </w:r>
      <w:proofErr w:type="spellEnd"/>
    </w:p>
    <w:p w14:paraId="33BF5339" w14:textId="77777777" w:rsidR="0004583B" w:rsidRDefault="0004583B" w:rsidP="0004583B"/>
    <w:p w14:paraId="4DE87C69" w14:textId="77777777" w:rsidR="0004583B" w:rsidRDefault="0004583B" w:rsidP="0004583B">
      <w:r>
        <w:t xml:space="preserve">import </w:t>
      </w:r>
      <w:proofErr w:type="gramStart"/>
      <w:r>
        <w:t xml:space="preserve">{ </w:t>
      </w:r>
      <w:proofErr w:type="spellStart"/>
      <w:r>
        <w:t>ComponentFixture</w:t>
      </w:r>
      <w:proofErr w:type="spellEnd"/>
      <w:proofErr w:type="gramEnd"/>
      <w:r>
        <w:t xml:space="preserve">, </w:t>
      </w:r>
      <w:proofErr w:type="spellStart"/>
      <w:proofErr w:type="gramStart"/>
      <w:r>
        <w:t>TestBed</w:t>
      </w:r>
      <w:proofErr w:type="spellEnd"/>
      <w:r>
        <w:t xml:space="preserve"> }</w:t>
      </w:r>
      <w:proofErr w:type="gramEnd"/>
      <w:r>
        <w:t xml:space="preserve"> from '@angular/core/testing';</w:t>
      </w:r>
    </w:p>
    <w:p w14:paraId="6AF9A5A7" w14:textId="77777777" w:rsidR="0004583B" w:rsidRDefault="0004583B" w:rsidP="0004583B">
      <w:r>
        <w:t xml:space="preserve">import </w:t>
      </w:r>
      <w:proofErr w:type="gramStart"/>
      <w:r>
        <w:t xml:space="preserve">{ </w:t>
      </w:r>
      <w:proofErr w:type="spellStart"/>
      <w:r>
        <w:t>FeaturedTacosComponent</w:t>
      </w:r>
      <w:proofErr w:type="spellEnd"/>
      <w:proofErr w:type="gramEnd"/>
      <w:r>
        <w:t xml:space="preserve"> } from './featured-</w:t>
      </w:r>
      <w:proofErr w:type="spellStart"/>
      <w:r>
        <w:t>tacos.component</w:t>
      </w:r>
      <w:proofErr w:type="spellEnd"/>
      <w:r>
        <w:t>';</w:t>
      </w:r>
    </w:p>
    <w:p w14:paraId="0654EBE3" w14:textId="77777777" w:rsidR="0004583B" w:rsidRDefault="0004583B" w:rsidP="0004583B">
      <w:r>
        <w:t xml:space="preserve">import </w:t>
      </w:r>
      <w:proofErr w:type="gramStart"/>
      <w:r>
        <w:t xml:space="preserve">{ </w:t>
      </w:r>
      <w:proofErr w:type="spellStart"/>
      <w:r>
        <w:t>CurrencyPipe</w:t>
      </w:r>
      <w:proofErr w:type="spellEnd"/>
      <w:proofErr w:type="gramEnd"/>
      <w:r>
        <w:t xml:space="preserve"> } from '@angular/common';</w:t>
      </w:r>
    </w:p>
    <w:p w14:paraId="02EA0C74" w14:textId="77777777" w:rsidR="0004583B" w:rsidRDefault="0004583B" w:rsidP="0004583B"/>
    <w:p w14:paraId="67EC7F53" w14:textId="77777777" w:rsidR="0004583B" w:rsidRDefault="0004583B" w:rsidP="0004583B">
      <w:proofErr w:type="gramStart"/>
      <w:r>
        <w:t>describe(</w:t>
      </w:r>
      <w:proofErr w:type="gramEnd"/>
      <w:r>
        <w:t>'</w:t>
      </w:r>
      <w:proofErr w:type="spellStart"/>
      <w:r>
        <w:t>FeaturedTacosComponent</w:t>
      </w:r>
      <w:proofErr w:type="spellEnd"/>
      <w:r>
        <w:t>', () =&gt; {</w:t>
      </w:r>
    </w:p>
    <w:p w14:paraId="76DD9467" w14:textId="77777777" w:rsidR="0004583B" w:rsidRDefault="0004583B" w:rsidP="0004583B">
      <w:r>
        <w:t xml:space="preserve">  let component: </w:t>
      </w:r>
      <w:proofErr w:type="spellStart"/>
      <w:r>
        <w:t>FeaturedTacosComponent</w:t>
      </w:r>
      <w:proofErr w:type="spellEnd"/>
      <w:r>
        <w:t>;</w:t>
      </w:r>
    </w:p>
    <w:p w14:paraId="2D9330ED" w14:textId="77777777" w:rsidR="0004583B" w:rsidRDefault="0004583B" w:rsidP="0004583B">
      <w:r>
        <w:t xml:space="preserve">  let fixture: </w:t>
      </w:r>
      <w:proofErr w:type="spellStart"/>
      <w:r>
        <w:t>ComponentFixture</w:t>
      </w:r>
      <w:proofErr w:type="spellEnd"/>
      <w:r>
        <w:t>&lt;</w:t>
      </w:r>
      <w:proofErr w:type="spellStart"/>
      <w:r>
        <w:t>FeaturedTacosComponent</w:t>
      </w:r>
      <w:proofErr w:type="spellEnd"/>
      <w:r>
        <w:t>&gt;;</w:t>
      </w:r>
    </w:p>
    <w:p w14:paraId="02C8B12B" w14:textId="77777777" w:rsidR="0004583B" w:rsidRDefault="0004583B" w:rsidP="0004583B">
      <w:r>
        <w:t xml:space="preserve">  let compiled: </w:t>
      </w:r>
      <w:proofErr w:type="spellStart"/>
      <w:r>
        <w:t>HTMLElement</w:t>
      </w:r>
      <w:proofErr w:type="spellEnd"/>
      <w:r>
        <w:t>;</w:t>
      </w:r>
    </w:p>
    <w:p w14:paraId="68417385" w14:textId="77777777" w:rsidR="0004583B" w:rsidRDefault="0004583B" w:rsidP="0004583B"/>
    <w:p w14:paraId="31F9984D" w14:textId="77777777" w:rsidR="0004583B" w:rsidRDefault="0004583B" w:rsidP="0004583B">
      <w:r>
        <w:t xml:space="preserve">  </w:t>
      </w:r>
      <w:proofErr w:type="spellStart"/>
      <w:proofErr w:type="gramStart"/>
      <w:r>
        <w:t>beforeEach</w:t>
      </w:r>
      <w:proofErr w:type="spellEnd"/>
      <w:r>
        <w:t>(</w:t>
      </w:r>
      <w:proofErr w:type="gramEnd"/>
      <w:r>
        <w:t>async () =&gt; {</w:t>
      </w:r>
    </w:p>
    <w:p w14:paraId="4F548A6D" w14:textId="77777777" w:rsidR="0004583B" w:rsidRDefault="0004583B" w:rsidP="0004583B">
      <w:r>
        <w:t xml:space="preserve">    await </w:t>
      </w:r>
      <w:proofErr w:type="spellStart"/>
      <w:r>
        <w:t>TestBed.configureTestingModule</w:t>
      </w:r>
      <w:proofErr w:type="spellEnd"/>
      <w:r>
        <w:t>({</w:t>
      </w:r>
    </w:p>
    <w:p w14:paraId="794F6A3C" w14:textId="77777777" w:rsidR="0004583B" w:rsidRDefault="0004583B" w:rsidP="0004583B">
      <w:r>
        <w:t xml:space="preserve">      imports: [</w:t>
      </w:r>
      <w:proofErr w:type="spellStart"/>
      <w:r>
        <w:t>FeaturedTacosComponent</w:t>
      </w:r>
      <w:proofErr w:type="spellEnd"/>
      <w:r>
        <w:t>]</w:t>
      </w:r>
    </w:p>
    <w:p w14:paraId="76AB7C8D" w14:textId="77777777" w:rsidR="0004583B" w:rsidRDefault="0004583B" w:rsidP="0004583B">
      <w:r>
        <w:t xml:space="preserve">    }</w:t>
      </w:r>
      <w:proofErr w:type="gramStart"/>
      <w:r>
        <w:t>).</w:t>
      </w:r>
      <w:proofErr w:type="spellStart"/>
      <w:r>
        <w:t>compileComponents</w:t>
      </w:r>
      <w:proofErr w:type="spellEnd"/>
      <w:proofErr w:type="gramEnd"/>
      <w:r>
        <w:t>();</w:t>
      </w:r>
    </w:p>
    <w:p w14:paraId="2BD617B3" w14:textId="77777777" w:rsidR="0004583B" w:rsidRDefault="0004583B" w:rsidP="0004583B"/>
    <w:p w14:paraId="4F57E5D9" w14:textId="77777777" w:rsidR="0004583B" w:rsidRDefault="0004583B" w:rsidP="0004583B">
      <w:r>
        <w:t xml:space="preserve">    fixture = </w:t>
      </w:r>
      <w:proofErr w:type="spellStart"/>
      <w:r>
        <w:t>TestBed.createComponent</w:t>
      </w:r>
      <w:proofErr w:type="spellEnd"/>
      <w:r>
        <w:t>(</w:t>
      </w:r>
      <w:proofErr w:type="spellStart"/>
      <w:r>
        <w:t>FeaturedTacosComponent</w:t>
      </w:r>
      <w:proofErr w:type="spellEnd"/>
      <w:r>
        <w:t>);</w:t>
      </w:r>
    </w:p>
    <w:p w14:paraId="7A199C08" w14:textId="77777777" w:rsidR="0004583B" w:rsidRDefault="0004583B" w:rsidP="0004583B">
      <w:r>
        <w:t xml:space="preserve">    component = </w:t>
      </w:r>
      <w:proofErr w:type="spellStart"/>
      <w:proofErr w:type="gramStart"/>
      <w:r>
        <w:t>fixture.componentInstance</w:t>
      </w:r>
      <w:proofErr w:type="spellEnd"/>
      <w:proofErr w:type="gramEnd"/>
      <w:r>
        <w:t>;</w:t>
      </w:r>
    </w:p>
    <w:p w14:paraId="4383D5D1" w14:textId="77777777" w:rsidR="0004583B" w:rsidRDefault="0004583B" w:rsidP="0004583B">
      <w:r>
        <w:t xml:space="preserve">    compiled = </w:t>
      </w:r>
      <w:proofErr w:type="spellStart"/>
      <w:proofErr w:type="gramStart"/>
      <w:r>
        <w:t>fixture.nativeElement</w:t>
      </w:r>
      <w:proofErr w:type="spellEnd"/>
      <w:proofErr w:type="gramEnd"/>
      <w:r>
        <w:t>;</w:t>
      </w:r>
    </w:p>
    <w:p w14:paraId="33AE96F5" w14:textId="77777777" w:rsidR="0004583B" w:rsidRDefault="0004583B" w:rsidP="0004583B">
      <w:r>
        <w:t xml:space="preserve">    </w:t>
      </w:r>
      <w:proofErr w:type="spellStart"/>
      <w:proofErr w:type="gramStart"/>
      <w:r>
        <w:t>fixture.detectChanges</w:t>
      </w:r>
      <w:proofErr w:type="spellEnd"/>
      <w:proofErr w:type="gramEnd"/>
      <w:r>
        <w:t>();</w:t>
      </w:r>
    </w:p>
    <w:p w14:paraId="4BE1FB49" w14:textId="77777777" w:rsidR="0004583B" w:rsidRDefault="0004583B" w:rsidP="0004583B">
      <w:r>
        <w:t xml:space="preserve">  });</w:t>
      </w:r>
    </w:p>
    <w:p w14:paraId="377207E5" w14:textId="77777777" w:rsidR="0004583B" w:rsidRDefault="0004583B" w:rsidP="0004583B"/>
    <w:p w14:paraId="2CA5B702" w14:textId="77777777" w:rsidR="0004583B" w:rsidRDefault="0004583B" w:rsidP="0004583B">
      <w:r>
        <w:t xml:space="preserve">  </w:t>
      </w:r>
      <w:proofErr w:type="gramStart"/>
      <w:r>
        <w:t>it(</w:t>
      </w:r>
      <w:proofErr w:type="gramEnd"/>
      <w:r>
        <w:t>'should render at least four featured tacos', () =&gt; {</w:t>
      </w:r>
    </w:p>
    <w:p w14:paraId="6C6A80E5" w14:textId="77777777" w:rsidR="0004583B" w:rsidRDefault="0004583B" w:rsidP="0004583B">
      <w:r>
        <w:t xml:space="preserve">    const </w:t>
      </w:r>
      <w:proofErr w:type="spellStart"/>
      <w:r>
        <w:t>tacoCards</w:t>
      </w:r>
      <w:proofErr w:type="spellEnd"/>
      <w:r>
        <w:t xml:space="preserve"> = </w:t>
      </w:r>
      <w:proofErr w:type="spellStart"/>
      <w:proofErr w:type="gramStart"/>
      <w:r>
        <w:t>compiled.querySelectorAll</w:t>
      </w:r>
      <w:proofErr w:type="spellEnd"/>
      <w:proofErr w:type="gramEnd"/>
      <w:r>
        <w:t>(</w:t>
      </w:r>
      <w:proofErr w:type="gramStart"/>
      <w:r>
        <w:t>'.taco</w:t>
      </w:r>
      <w:proofErr w:type="gramEnd"/>
      <w:r>
        <w:t>-card');</w:t>
      </w:r>
    </w:p>
    <w:p w14:paraId="4CDFC1BC" w14:textId="77777777" w:rsidR="0004583B" w:rsidRDefault="0004583B" w:rsidP="0004583B">
      <w:r>
        <w:t xml:space="preserve">    </w:t>
      </w:r>
      <w:proofErr w:type="gramStart"/>
      <w:r>
        <w:t>expect(</w:t>
      </w:r>
      <w:proofErr w:type="spellStart"/>
      <w:proofErr w:type="gramEnd"/>
      <w:r>
        <w:t>tacoCards.length</w:t>
      </w:r>
      <w:proofErr w:type="spellEnd"/>
      <w:proofErr w:type="gramStart"/>
      <w:r>
        <w:t>).</w:t>
      </w:r>
      <w:proofErr w:type="spellStart"/>
      <w:r>
        <w:t>toBeGreaterThanOrEqual</w:t>
      </w:r>
      <w:proofErr w:type="spellEnd"/>
      <w:proofErr w:type="gramEnd"/>
      <w:r>
        <w:t>(4);</w:t>
      </w:r>
    </w:p>
    <w:p w14:paraId="3F181C65" w14:textId="77777777" w:rsidR="0004583B" w:rsidRDefault="0004583B" w:rsidP="0004583B">
      <w:r>
        <w:t xml:space="preserve">    expect(</w:t>
      </w:r>
      <w:proofErr w:type="gramStart"/>
      <w:r>
        <w:t>component.featuredTacos.length).toBeGreaterThanOrEqual</w:t>
      </w:r>
      <w:proofErr w:type="gramEnd"/>
      <w:r>
        <w:t>(4);</w:t>
      </w:r>
    </w:p>
    <w:p w14:paraId="1B061307" w14:textId="77777777" w:rsidR="0004583B" w:rsidRDefault="0004583B" w:rsidP="0004583B">
      <w:r>
        <w:t xml:space="preserve">  });</w:t>
      </w:r>
    </w:p>
    <w:p w14:paraId="5314C032" w14:textId="77777777" w:rsidR="0004583B" w:rsidRDefault="0004583B" w:rsidP="0004583B"/>
    <w:p w14:paraId="5E1E1109" w14:textId="77777777" w:rsidR="0004583B" w:rsidRDefault="0004583B" w:rsidP="0004583B">
      <w:r>
        <w:t xml:space="preserve">  </w:t>
      </w:r>
      <w:proofErr w:type="gramStart"/>
      <w:r>
        <w:t>it(</w:t>
      </w:r>
      <w:proofErr w:type="gramEnd"/>
      <w:r>
        <w:t>'should render taco information including name, price, and featured label', () =&gt; {</w:t>
      </w:r>
    </w:p>
    <w:p w14:paraId="42805C10" w14:textId="77777777" w:rsidR="0004583B" w:rsidRDefault="0004583B" w:rsidP="0004583B">
      <w:r>
        <w:t xml:space="preserve">    const </w:t>
      </w:r>
      <w:proofErr w:type="spellStart"/>
      <w:r>
        <w:t>tacoCards</w:t>
      </w:r>
      <w:proofErr w:type="spellEnd"/>
      <w:r>
        <w:t xml:space="preserve"> = </w:t>
      </w:r>
      <w:proofErr w:type="spellStart"/>
      <w:proofErr w:type="gramStart"/>
      <w:r>
        <w:t>compiled.querySelectorAll</w:t>
      </w:r>
      <w:proofErr w:type="spellEnd"/>
      <w:proofErr w:type="gramEnd"/>
      <w:r>
        <w:t>(</w:t>
      </w:r>
      <w:proofErr w:type="gramStart"/>
      <w:r>
        <w:t>'.taco</w:t>
      </w:r>
      <w:proofErr w:type="gramEnd"/>
      <w:r>
        <w:t>-card');</w:t>
      </w:r>
    </w:p>
    <w:p w14:paraId="5158AAD4" w14:textId="77777777" w:rsidR="0004583B" w:rsidRDefault="0004583B" w:rsidP="0004583B">
      <w:r>
        <w:t xml:space="preserve">    </w:t>
      </w:r>
    </w:p>
    <w:p w14:paraId="519E58C3" w14:textId="77777777" w:rsidR="0004583B" w:rsidRDefault="0004583B" w:rsidP="0004583B">
      <w:r>
        <w:t xml:space="preserve">    </w:t>
      </w:r>
      <w:proofErr w:type="spellStart"/>
      <w:r>
        <w:t>tacoCards.forEach</w:t>
      </w:r>
      <w:proofErr w:type="spellEnd"/>
      <w:r>
        <w:t>((card, index) =&gt; {</w:t>
      </w:r>
    </w:p>
    <w:p w14:paraId="42C01133" w14:textId="77777777" w:rsidR="0004583B" w:rsidRDefault="0004583B" w:rsidP="0004583B">
      <w:r>
        <w:t xml:space="preserve">      const taco = </w:t>
      </w:r>
      <w:proofErr w:type="spellStart"/>
      <w:proofErr w:type="gramStart"/>
      <w:r>
        <w:t>component.featuredTacos</w:t>
      </w:r>
      <w:proofErr w:type="spellEnd"/>
      <w:proofErr w:type="gramEnd"/>
      <w:r>
        <w:t>[index];</w:t>
      </w:r>
    </w:p>
    <w:p w14:paraId="5D609BA1" w14:textId="77777777" w:rsidR="0004583B" w:rsidRDefault="0004583B" w:rsidP="0004583B">
      <w:r>
        <w:t xml:space="preserve">      </w:t>
      </w:r>
    </w:p>
    <w:p w14:paraId="5E3F61FA" w14:textId="77777777" w:rsidR="0004583B" w:rsidRDefault="0004583B" w:rsidP="0004583B">
      <w:r>
        <w:t xml:space="preserve">      // Check name</w:t>
      </w:r>
    </w:p>
    <w:p w14:paraId="409EA2A4" w14:textId="77777777" w:rsidR="0004583B" w:rsidRDefault="0004583B" w:rsidP="0004583B">
      <w:r>
        <w:t xml:space="preserve">      const </w:t>
      </w:r>
      <w:proofErr w:type="spellStart"/>
      <w:r>
        <w:t>nameElement</w:t>
      </w:r>
      <w:proofErr w:type="spellEnd"/>
      <w:r>
        <w:t xml:space="preserve"> = </w:t>
      </w:r>
      <w:proofErr w:type="spellStart"/>
      <w:proofErr w:type="gramStart"/>
      <w:r>
        <w:t>card.querySelector</w:t>
      </w:r>
      <w:proofErr w:type="spellEnd"/>
      <w:proofErr w:type="gramEnd"/>
      <w:r>
        <w:t>('h3');</w:t>
      </w:r>
    </w:p>
    <w:p w14:paraId="20D239DB" w14:textId="77777777" w:rsidR="0004583B" w:rsidRDefault="0004583B" w:rsidP="0004583B">
      <w:r>
        <w:t xml:space="preserve">      </w:t>
      </w:r>
      <w:proofErr w:type="gramStart"/>
      <w:r>
        <w:t>expect(</w:t>
      </w:r>
      <w:proofErr w:type="spellStart"/>
      <w:r>
        <w:t>nameElement</w:t>
      </w:r>
      <w:proofErr w:type="spellEnd"/>
      <w:r>
        <w:t>?.</w:t>
      </w:r>
      <w:proofErr w:type="spellStart"/>
      <w:proofErr w:type="gramEnd"/>
      <w:r>
        <w:t>textContent</w:t>
      </w:r>
      <w:proofErr w:type="spellEnd"/>
      <w:proofErr w:type="gramStart"/>
      <w:r>
        <w:t>).</w:t>
      </w:r>
      <w:proofErr w:type="spellStart"/>
      <w:r>
        <w:t>toContain</w:t>
      </w:r>
      <w:proofErr w:type="spellEnd"/>
      <w:proofErr w:type="gramEnd"/>
      <w:r>
        <w:t>(taco.name);</w:t>
      </w:r>
    </w:p>
    <w:p w14:paraId="3C025CF4" w14:textId="77777777" w:rsidR="0004583B" w:rsidRDefault="0004583B" w:rsidP="0004583B">
      <w:r>
        <w:t xml:space="preserve">      </w:t>
      </w:r>
    </w:p>
    <w:p w14:paraId="41B4C0AD" w14:textId="77777777" w:rsidR="0004583B" w:rsidRDefault="0004583B" w:rsidP="0004583B">
      <w:r>
        <w:t xml:space="preserve">      // Check price with currency formatting</w:t>
      </w:r>
    </w:p>
    <w:p w14:paraId="4E5083FD" w14:textId="77777777" w:rsidR="0004583B" w:rsidRDefault="0004583B" w:rsidP="0004583B">
      <w:r>
        <w:t xml:space="preserve">      const </w:t>
      </w:r>
      <w:proofErr w:type="spellStart"/>
      <w:r>
        <w:t>priceElement</w:t>
      </w:r>
      <w:proofErr w:type="spellEnd"/>
      <w:r>
        <w:t xml:space="preserve"> = </w:t>
      </w:r>
      <w:proofErr w:type="spellStart"/>
      <w:proofErr w:type="gramStart"/>
      <w:r>
        <w:t>card.querySelector</w:t>
      </w:r>
      <w:proofErr w:type="spellEnd"/>
      <w:proofErr w:type="gramEnd"/>
      <w:r>
        <w:t>(</w:t>
      </w:r>
      <w:proofErr w:type="gramStart"/>
      <w:r>
        <w:t>'.taco</w:t>
      </w:r>
      <w:proofErr w:type="gramEnd"/>
      <w:r>
        <w:t>-price');</w:t>
      </w:r>
    </w:p>
    <w:p w14:paraId="01E46445" w14:textId="77777777" w:rsidR="0004583B" w:rsidRDefault="0004583B" w:rsidP="0004583B">
      <w:r>
        <w:t xml:space="preserve">      const </w:t>
      </w:r>
      <w:proofErr w:type="spellStart"/>
      <w:r>
        <w:t>currencyPipe</w:t>
      </w:r>
      <w:proofErr w:type="spellEnd"/>
      <w:r>
        <w:t xml:space="preserve"> = new </w:t>
      </w:r>
      <w:proofErr w:type="spellStart"/>
      <w:r>
        <w:t>CurrencyPipe</w:t>
      </w:r>
      <w:proofErr w:type="spellEnd"/>
      <w:r>
        <w:t>('</w:t>
      </w:r>
      <w:proofErr w:type="spellStart"/>
      <w:r>
        <w:t>en</w:t>
      </w:r>
      <w:proofErr w:type="spellEnd"/>
      <w:r>
        <w:t>-US');</w:t>
      </w:r>
    </w:p>
    <w:p w14:paraId="31E75900" w14:textId="77777777" w:rsidR="0004583B" w:rsidRDefault="0004583B" w:rsidP="0004583B">
      <w:r>
        <w:t xml:space="preserve">      const </w:t>
      </w:r>
      <w:proofErr w:type="spellStart"/>
      <w:r>
        <w:t>expectedPriceText</w:t>
      </w:r>
      <w:proofErr w:type="spellEnd"/>
      <w:r>
        <w:t xml:space="preserve"> = </w:t>
      </w:r>
      <w:proofErr w:type="spellStart"/>
      <w:r>
        <w:t>currencyPipe.transform</w:t>
      </w:r>
      <w:proofErr w:type="spellEnd"/>
      <w:r>
        <w:t>(</w:t>
      </w:r>
      <w:proofErr w:type="spellStart"/>
      <w:proofErr w:type="gramStart"/>
      <w:r>
        <w:t>taco.price</w:t>
      </w:r>
      <w:proofErr w:type="spellEnd"/>
      <w:proofErr w:type="gramEnd"/>
      <w:r>
        <w:t>);</w:t>
      </w:r>
    </w:p>
    <w:p w14:paraId="134E15BE" w14:textId="77777777" w:rsidR="0004583B" w:rsidRDefault="0004583B" w:rsidP="0004583B">
      <w:r>
        <w:t xml:space="preserve">      </w:t>
      </w:r>
      <w:proofErr w:type="gramStart"/>
      <w:r>
        <w:t>expect(</w:t>
      </w:r>
      <w:proofErr w:type="spellStart"/>
      <w:r>
        <w:t>priceElement</w:t>
      </w:r>
      <w:proofErr w:type="spellEnd"/>
      <w:r>
        <w:t>?.</w:t>
      </w:r>
      <w:proofErr w:type="spellStart"/>
      <w:proofErr w:type="gramEnd"/>
      <w:r>
        <w:t>textContent</w:t>
      </w:r>
      <w:proofErr w:type="spellEnd"/>
      <w:proofErr w:type="gramStart"/>
      <w:r>
        <w:t>).</w:t>
      </w:r>
      <w:proofErr w:type="spellStart"/>
      <w:r>
        <w:t>toContain</w:t>
      </w:r>
      <w:proofErr w:type="spellEnd"/>
      <w:proofErr w:type="gramEnd"/>
      <w:r>
        <w:t>(</w:t>
      </w:r>
      <w:proofErr w:type="spellStart"/>
      <w:r>
        <w:t>expectedPriceText</w:t>
      </w:r>
      <w:proofErr w:type="spellEnd"/>
      <w:r>
        <w:t>);</w:t>
      </w:r>
    </w:p>
    <w:p w14:paraId="35A4E21B" w14:textId="77777777" w:rsidR="0004583B" w:rsidRDefault="0004583B" w:rsidP="0004583B">
      <w:r>
        <w:t xml:space="preserve">      </w:t>
      </w:r>
    </w:p>
    <w:p w14:paraId="1182F59C" w14:textId="77777777" w:rsidR="0004583B" w:rsidRDefault="0004583B" w:rsidP="0004583B">
      <w:r>
        <w:t xml:space="preserve">      // Check label</w:t>
      </w:r>
    </w:p>
    <w:p w14:paraId="6815264E" w14:textId="77777777" w:rsidR="0004583B" w:rsidRDefault="0004583B" w:rsidP="0004583B">
      <w:r>
        <w:t xml:space="preserve">      const </w:t>
      </w:r>
      <w:proofErr w:type="spellStart"/>
      <w:r>
        <w:t>labelElement</w:t>
      </w:r>
      <w:proofErr w:type="spellEnd"/>
      <w:r>
        <w:t xml:space="preserve"> = </w:t>
      </w:r>
      <w:proofErr w:type="spellStart"/>
      <w:proofErr w:type="gramStart"/>
      <w:r>
        <w:t>card.querySelector</w:t>
      </w:r>
      <w:proofErr w:type="spellEnd"/>
      <w:proofErr w:type="gramEnd"/>
      <w:r>
        <w:t>(</w:t>
      </w:r>
      <w:proofErr w:type="gramStart"/>
      <w:r>
        <w:t>'.taco</w:t>
      </w:r>
      <w:proofErr w:type="gramEnd"/>
      <w:r>
        <w:t>-label');</w:t>
      </w:r>
    </w:p>
    <w:p w14:paraId="0E6B66DD" w14:textId="77777777" w:rsidR="0004583B" w:rsidRDefault="0004583B" w:rsidP="0004583B">
      <w:r>
        <w:t xml:space="preserve">      </w:t>
      </w:r>
      <w:proofErr w:type="gramStart"/>
      <w:r>
        <w:t>expect(</w:t>
      </w:r>
      <w:proofErr w:type="spellStart"/>
      <w:r>
        <w:t>labelElement</w:t>
      </w:r>
      <w:proofErr w:type="spellEnd"/>
      <w:r>
        <w:t>?.</w:t>
      </w:r>
      <w:proofErr w:type="spellStart"/>
      <w:proofErr w:type="gramEnd"/>
      <w:r>
        <w:t>textContent</w:t>
      </w:r>
      <w:proofErr w:type="spellEnd"/>
      <w:proofErr w:type="gramStart"/>
      <w:r>
        <w:t>).</w:t>
      </w:r>
      <w:proofErr w:type="spellStart"/>
      <w:r>
        <w:t>toContain</w:t>
      </w:r>
      <w:proofErr w:type="spellEnd"/>
      <w:proofErr w:type="gramEnd"/>
      <w:r>
        <w:t>(</w:t>
      </w:r>
      <w:proofErr w:type="spellStart"/>
      <w:proofErr w:type="gramStart"/>
      <w:r>
        <w:t>taco.label</w:t>
      </w:r>
      <w:proofErr w:type="spellEnd"/>
      <w:proofErr w:type="gramEnd"/>
      <w:r>
        <w:t>);</w:t>
      </w:r>
    </w:p>
    <w:p w14:paraId="4955EEAC" w14:textId="77777777" w:rsidR="0004583B" w:rsidRDefault="0004583B" w:rsidP="0004583B">
      <w:r>
        <w:t xml:space="preserve">    });</w:t>
      </w:r>
    </w:p>
    <w:p w14:paraId="00B213C8" w14:textId="77777777" w:rsidR="0004583B" w:rsidRDefault="0004583B" w:rsidP="0004583B">
      <w:r>
        <w:t xml:space="preserve">  });</w:t>
      </w:r>
    </w:p>
    <w:p w14:paraId="4AAD8439" w14:textId="77777777" w:rsidR="0004583B" w:rsidRDefault="0004583B" w:rsidP="0004583B"/>
    <w:p w14:paraId="7DB64AC2" w14:textId="77777777" w:rsidR="0004583B" w:rsidRDefault="0004583B" w:rsidP="0004583B">
      <w:r>
        <w:t xml:space="preserve">  </w:t>
      </w:r>
      <w:proofErr w:type="gramStart"/>
      <w:r>
        <w:t>it(</w:t>
      </w:r>
      <w:proofErr w:type="gramEnd"/>
      <w:r>
        <w:t>'should identify exactly one taco as the Chef\'s Pick', () =&gt; {</w:t>
      </w:r>
    </w:p>
    <w:p w14:paraId="555EE7CA" w14:textId="77777777" w:rsidR="0004583B" w:rsidRDefault="0004583B" w:rsidP="0004583B">
      <w:r>
        <w:t xml:space="preserve">    const </w:t>
      </w:r>
      <w:proofErr w:type="spellStart"/>
      <w:r>
        <w:t>chefsPickElements</w:t>
      </w:r>
      <w:proofErr w:type="spellEnd"/>
      <w:r>
        <w:t xml:space="preserve"> = </w:t>
      </w:r>
      <w:proofErr w:type="spellStart"/>
      <w:proofErr w:type="gramStart"/>
      <w:r>
        <w:t>compiled.querySelectorAll</w:t>
      </w:r>
      <w:proofErr w:type="spellEnd"/>
      <w:proofErr w:type="gramEnd"/>
      <w:r>
        <w:t>(</w:t>
      </w:r>
      <w:proofErr w:type="gramStart"/>
      <w:r>
        <w:t>'.chefs</w:t>
      </w:r>
      <w:proofErr w:type="gramEnd"/>
      <w:r>
        <w:t>-pick');</w:t>
      </w:r>
    </w:p>
    <w:p w14:paraId="34EF1F34" w14:textId="77777777" w:rsidR="0004583B" w:rsidRDefault="0004583B" w:rsidP="0004583B">
      <w:r>
        <w:t xml:space="preserve">    </w:t>
      </w:r>
      <w:proofErr w:type="gramStart"/>
      <w:r>
        <w:t>expect(</w:t>
      </w:r>
      <w:proofErr w:type="spellStart"/>
      <w:proofErr w:type="gramEnd"/>
      <w:r>
        <w:t>chefsPickElements.length</w:t>
      </w:r>
      <w:proofErr w:type="spellEnd"/>
      <w:proofErr w:type="gramStart"/>
      <w:r>
        <w:t>).</w:t>
      </w:r>
      <w:proofErr w:type="spellStart"/>
      <w:r>
        <w:t>toBe</w:t>
      </w:r>
      <w:proofErr w:type="spellEnd"/>
      <w:proofErr w:type="gramEnd"/>
      <w:r>
        <w:t>(1);</w:t>
      </w:r>
    </w:p>
    <w:p w14:paraId="548CDA2B" w14:textId="77777777" w:rsidR="0004583B" w:rsidRDefault="0004583B" w:rsidP="0004583B">
      <w:r>
        <w:t xml:space="preserve">    </w:t>
      </w:r>
    </w:p>
    <w:p w14:paraId="3A9A7A04" w14:textId="77777777" w:rsidR="0004583B" w:rsidRDefault="0004583B" w:rsidP="0004583B">
      <w:r>
        <w:t xml:space="preserve">    // Verify the component data matches</w:t>
      </w:r>
    </w:p>
    <w:p w14:paraId="5347AF7D" w14:textId="77777777" w:rsidR="0004583B" w:rsidRDefault="0004583B" w:rsidP="0004583B">
      <w:r>
        <w:t xml:space="preserve">    const </w:t>
      </w:r>
      <w:proofErr w:type="spellStart"/>
      <w:r>
        <w:t>chefsPickTacos</w:t>
      </w:r>
      <w:proofErr w:type="spellEnd"/>
      <w:r>
        <w:t xml:space="preserve"> = </w:t>
      </w:r>
      <w:proofErr w:type="spellStart"/>
      <w:proofErr w:type="gramStart"/>
      <w:r>
        <w:t>component.featuredTacos.filter</w:t>
      </w:r>
      <w:proofErr w:type="spellEnd"/>
      <w:proofErr w:type="gramEnd"/>
      <w:r>
        <w:t xml:space="preserve">(taco =&gt; </w:t>
      </w:r>
      <w:proofErr w:type="spellStart"/>
      <w:proofErr w:type="gramStart"/>
      <w:r>
        <w:t>taco.isChefsPick</w:t>
      </w:r>
      <w:proofErr w:type="spellEnd"/>
      <w:proofErr w:type="gramEnd"/>
      <w:r>
        <w:t>);</w:t>
      </w:r>
    </w:p>
    <w:p w14:paraId="0024258E" w14:textId="77777777" w:rsidR="0004583B" w:rsidRDefault="0004583B" w:rsidP="0004583B">
      <w:r>
        <w:t xml:space="preserve">    </w:t>
      </w:r>
      <w:proofErr w:type="gramStart"/>
      <w:r>
        <w:t>expect(</w:t>
      </w:r>
      <w:proofErr w:type="spellStart"/>
      <w:proofErr w:type="gramEnd"/>
      <w:r>
        <w:t>chefsPickTacos.length</w:t>
      </w:r>
      <w:proofErr w:type="spellEnd"/>
      <w:proofErr w:type="gramStart"/>
      <w:r>
        <w:t>).</w:t>
      </w:r>
      <w:proofErr w:type="spellStart"/>
      <w:r>
        <w:t>toBe</w:t>
      </w:r>
      <w:proofErr w:type="spellEnd"/>
      <w:proofErr w:type="gramEnd"/>
      <w:r>
        <w:t>(1);</w:t>
      </w:r>
    </w:p>
    <w:p w14:paraId="05C17595" w14:textId="77777777" w:rsidR="0004583B" w:rsidRDefault="0004583B" w:rsidP="0004583B">
      <w:r>
        <w:lastRenderedPageBreak/>
        <w:t xml:space="preserve">    </w:t>
      </w:r>
    </w:p>
    <w:p w14:paraId="69C8830F" w14:textId="77777777" w:rsidR="0004583B" w:rsidRDefault="0004583B" w:rsidP="0004583B">
      <w:r>
        <w:t xml:space="preserve">    // Verify the displayed Chef's Pick matches the data</w:t>
      </w:r>
    </w:p>
    <w:p w14:paraId="4C58CBEC" w14:textId="77777777" w:rsidR="0004583B" w:rsidRDefault="0004583B" w:rsidP="0004583B">
      <w:r>
        <w:t xml:space="preserve">    const </w:t>
      </w:r>
      <w:proofErr w:type="spellStart"/>
      <w:r>
        <w:t>chefsPickTaco</w:t>
      </w:r>
      <w:proofErr w:type="spellEnd"/>
      <w:r>
        <w:t xml:space="preserve"> = </w:t>
      </w:r>
      <w:proofErr w:type="spellStart"/>
      <w:proofErr w:type="gramStart"/>
      <w:r>
        <w:t>chefsPickTacos</w:t>
      </w:r>
      <w:proofErr w:type="spellEnd"/>
      <w:r>
        <w:t>[</w:t>
      </w:r>
      <w:proofErr w:type="gramEnd"/>
      <w:r>
        <w:t>0];</w:t>
      </w:r>
    </w:p>
    <w:p w14:paraId="0593FEE5" w14:textId="77777777" w:rsidR="0004583B" w:rsidRDefault="0004583B" w:rsidP="0004583B">
      <w:r>
        <w:t xml:space="preserve">    const </w:t>
      </w:r>
      <w:proofErr w:type="spellStart"/>
      <w:r>
        <w:t>chefsPickElement</w:t>
      </w:r>
      <w:proofErr w:type="spellEnd"/>
      <w:r>
        <w:t xml:space="preserve"> = </w:t>
      </w:r>
      <w:proofErr w:type="spellStart"/>
      <w:proofErr w:type="gramStart"/>
      <w:r>
        <w:t>chefsPickElements</w:t>
      </w:r>
      <w:proofErr w:type="spellEnd"/>
      <w:r>
        <w:t>[</w:t>
      </w:r>
      <w:proofErr w:type="gramEnd"/>
      <w:r>
        <w:t>0];</w:t>
      </w:r>
    </w:p>
    <w:p w14:paraId="19A648B9" w14:textId="77777777" w:rsidR="0004583B" w:rsidRDefault="0004583B" w:rsidP="0004583B">
      <w:r>
        <w:t xml:space="preserve">    </w:t>
      </w:r>
      <w:proofErr w:type="gramStart"/>
      <w:r>
        <w:t>expect(</w:t>
      </w:r>
      <w:proofErr w:type="spellStart"/>
      <w:proofErr w:type="gramEnd"/>
      <w:r>
        <w:t>chefsPickElement.textContent</w:t>
      </w:r>
      <w:proofErr w:type="spellEnd"/>
      <w:proofErr w:type="gramStart"/>
      <w:r>
        <w:t>).</w:t>
      </w:r>
      <w:proofErr w:type="spellStart"/>
      <w:r>
        <w:t>toContain</w:t>
      </w:r>
      <w:proofErr w:type="spellEnd"/>
      <w:proofErr w:type="gramEnd"/>
      <w:r>
        <w:t>('Chef\'s Pick');</w:t>
      </w:r>
    </w:p>
    <w:p w14:paraId="1B409728" w14:textId="77777777" w:rsidR="0004583B" w:rsidRDefault="0004583B" w:rsidP="0004583B">
      <w:r>
        <w:t xml:space="preserve">    </w:t>
      </w:r>
    </w:p>
    <w:p w14:paraId="17F3AAFB" w14:textId="77777777" w:rsidR="0004583B" w:rsidRDefault="0004583B" w:rsidP="0004583B">
      <w:r>
        <w:t xml:space="preserve">    // Find which taco card contains the Chef's Pick element</w:t>
      </w:r>
    </w:p>
    <w:p w14:paraId="79F323AA" w14:textId="77777777" w:rsidR="0004583B" w:rsidRDefault="0004583B" w:rsidP="0004583B">
      <w:r>
        <w:t xml:space="preserve">    const </w:t>
      </w:r>
      <w:proofErr w:type="spellStart"/>
      <w:r>
        <w:t>tacoCards</w:t>
      </w:r>
      <w:proofErr w:type="spellEnd"/>
      <w:r>
        <w:t xml:space="preserve"> = </w:t>
      </w:r>
      <w:proofErr w:type="spellStart"/>
      <w:proofErr w:type="gramStart"/>
      <w:r>
        <w:t>compiled.querySelectorAll</w:t>
      </w:r>
      <w:proofErr w:type="spellEnd"/>
      <w:proofErr w:type="gramEnd"/>
      <w:r>
        <w:t>(</w:t>
      </w:r>
      <w:proofErr w:type="gramStart"/>
      <w:r>
        <w:t>'.taco</w:t>
      </w:r>
      <w:proofErr w:type="gramEnd"/>
      <w:r>
        <w:t>-card');</w:t>
      </w:r>
    </w:p>
    <w:p w14:paraId="7FAC31B5" w14:textId="77777777" w:rsidR="0004583B" w:rsidRDefault="0004583B" w:rsidP="0004583B">
      <w:r>
        <w:t xml:space="preserve">    let </w:t>
      </w:r>
      <w:proofErr w:type="spellStart"/>
      <w:r>
        <w:t>foundChefsPick</w:t>
      </w:r>
      <w:proofErr w:type="spellEnd"/>
      <w:r>
        <w:t xml:space="preserve"> = false;</w:t>
      </w:r>
    </w:p>
    <w:p w14:paraId="0BFBDDD3" w14:textId="77777777" w:rsidR="0004583B" w:rsidRDefault="0004583B" w:rsidP="0004583B">
      <w:r>
        <w:t xml:space="preserve">    </w:t>
      </w:r>
    </w:p>
    <w:p w14:paraId="58799EE0" w14:textId="77777777" w:rsidR="0004583B" w:rsidRDefault="0004583B" w:rsidP="0004583B">
      <w:r>
        <w:t xml:space="preserve">    </w:t>
      </w:r>
      <w:proofErr w:type="spellStart"/>
      <w:r>
        <w:t>tacoCards.forEach</w:t>
      </w:r>
      <w:proofErr w:type="spellEnd"/>
      <w:r>
        <w:t>((card, index) =&gt; {</w:t>
      </w:r>
    </w:p>
    <w:p w14:paraId="4CD0CC32" w14:textId="77777777" w:rsidR="0004583B" w:rsidRDefault="0004583B" w:rsidP="0004583B">
      <w:r>
        <w:t xml:space="preserve">      const </w:t>
      </w:r>
      <w:proofErr w:type="spellStart"/>
      <w:r>
        <w:t>chefsPickInCard</w:t>
      </w:r>
      <w:proofErr w:type="spellEnd"/>
      <w:r>
        <w:t xml:space="preserve"> = </w:t>
      </w:r>
      <w:proofErr w:type="spellStart"/>
      <w:proofErr w:type="gramStart"/>
      <w:r>
        <w:t>card.querySelector</w:t>
      </w:r>
      <w:proofErr w:type="spellEnd"/>
      <w:proofErr w:type="gramEnd"/>
      <w:r>
        <w:t>(</w:t>
      </w:r>
      <w:proofErr w:type="gramStart"/>
      <w:r>
        <w:t>'.chefs</w:t>
      </w:r>
      <w:proofErr w:type="gramEnd"/>
      <w:r>
        <w:t>-pick');</w:t>
      </w:r>
    </w:p>
    <w:p w14:paraId="01366552" w14:textId="77777777" w:rsidR="0004583B" w:rsidRDefault="0004583B" w:rsidP="0004583B">
      <w:r>
        <w:t xml:space="preserve">      if (</w:t>
      </w:r>
      <w:proofErr w:type="spellStart"/>
      <w:r>
        <w:t>chefsPickInCard</w:t>
      </w:r>
      <w:proofErr w:type="spellEnd"/>
      <w:r>
        <w:t>) {</w:t>
      </w:r>
    </w:p>
    <w:p w14:paraId="1ED9B563" w14:textId="77777777" w:rsidR="0004583B" w:rsidRDefault="0004583B" w:rsidP="0004583B">
      <w:r>
        <w:t xml:space="preserve">        const </w:t>
      </w:r>
      <w:proofErr w:type="spellStart"/>
      <w:r>
        <w:t>nameElement</w:t>
      </w:r>
      <w:proofErr w:type="spellEnd"/>
      <w:r>
        <w:t xml:space="preserve"> = </w:t>
      </w:r>
      <w:proofErr w:type="spellStart"/>
      <w:proofErr w:type="gramStart"/>
      <w:r>
        <w:t>card.querySelector</w:t>
      </w:r>
      <w:proofErr w:type="spellEnd"/>
      <w:proofErr w:type="gramEnd"/>
      <w:r>
        <w:t>('h3');</w:t>
      </w:r>
    </w:p>
    <w:p w14:paraId="21104C18" w14:textId="77777777" w:rsidR="0004583B" w:rsidRDefault="0004583B" w:rsidP="0004583B">
      <w:r>
        <w:t xml:space="preserve">        </w:t>
      </w:r>
      <w:proofErr w:type="gramStart"/>
      <w:r>
        <w:t>expect(</w:t>
      </w:r>
      <w:proofErr w:type="spellStart"/>
      <w:r>
        <w:t>nameElement</w:t>
      </w:r>
      <w:proofErr w:type="spellEnd"/>
      <w:r>
        <w:t>?.</w:t>
      </w:r>
      <w:proofErr w:type="spellStart"/>
      <w:proofErr w:type="gramEnd"/>
      <w:r>
        <w:t>textContent</w:t>
      </w:r>
      <w:proofErr w:type="spellEnd"/>
      <w:proofErr w:type="gramStart"/>
      <w:r>
        <w:t>).</w:t>
      </w:r>
      <w:proofErr w:type="spellStart"/>
      <w:r>
        <w:t>toContain</w:t>
      </w:r>
      <w:proofErr w:type="spellEnd"/>
      <w:proofErr w:type="gramEnd"/>
      <w:r>
        <w:t>(chefsPickTaco.name);</w:t>
      </w:r>
    </w:p>
    <w:p w14:paraId="0943EB62" w14:textId="77777777" w:rsidR="0004583B" w:rsidRDefault="0004583B" w:rsidP="0004583B">
      <w:r>
        <w:t xml:space="preserve">        </w:t>
      </w:r>
      <w:proofErr w:type="spellStart"/>
      <w:r>
        <w:t>foundChefsPick</w:t>
      </w:r>
      <w:proofErr w:type="spellEnd"/>
      <w:r>
        <w:t xml:space="preserve"> = true;</w:t>
      </w:r>
    </w:p>
    <w:p w14:paraId="0DA9C258" w14:textId="77777777" w:rsidR="0004583B" w:rsidRDefault="0004583B" w:rsidP="0004583B">
      <w:r>
        <w:t xml:space="preserve">      }</w:t>
      </w:r>
    </w:p>
    <w:p w14:paraId="44915A7C" w14:textId="77777777" w:rsidR="0004583B" w:rsidRDefault="0004583B" w:rsidP="0004583B">
      <w:r>
        <w:t xml:space="preserve">    });</w:t>
      </w:r>
    </w:p>
    <w:p w14:paraId="17492532" w14:textId="77777777" w:rsidR="0004583B" w:rsidRDefault="0004583B" w:rsidP="0004583B">
      <w:r>
        <w:t xml:space="preserve">    </w:t>
      </w:r>
    </w:p>
    <w:p w14:paraId="6C24BEBC" w14:textId="77777777" w:rsidR="0004583B" w:rsidRDefault="0004583B" w:rsidP="0004583B">
      <w:r>
        <w:t xml:space="preserve">    expect(</w:t>
      </w:r>
      <w:proofErr w:type="spellStart"/>
      <w:r>
        <w:t>foundChefsPick</w:t>
      </w:r>
      <w:proofErr w:type="spellEnd"/>
      <w:proofErr w:type="gramStart"/>
      <w:r>
        <w:t>).</w:t>
      </w:r>
      <w:proofErr w:type="spellStart"/>
      <w:r>
        <w:t>toBeTrue</w:t>
      </w:r>
      <w:proofErr w:type="spellEnd"/>
      <w:proofErr w:type="gramEnd"/>
      <w:r>
        <w:t>();</w:t>
      </w:r>
    </w:p>
    <w:p w14:paraId="58B62EC0" w14:textId="77777777" w:rsidR="0004583B" w:rsidRDefault="0004583B" w:rsidP="0004583B">
      <w:r>
        <w:t xml:space="preserve">  });</w:t>
      </w:r>
    </w:p>
    <w:p w14:paraId="602C70B6" w14:textId="77777777" w:rsidR="0004583B" w:rsidRDefault="0004583B" w:rsidP="0004583B">
      <w:r>
        <w:t>});</w:t>
      </w:r>
    </w:p>
    <w:p w14:paraId="23ECE4B7" w14:textId="77777777" w:rsidR="0004583B" w:rsidRDefault="0004583B" w:rsidP="0004583B"/>
    <w:p w14:paraId="520EF7DA" w14:textId="77777777" w:rsidR="0004583B" w:rsidRDefault="0004583B" w:rsidP="0004583B"/>
    <w:p w14:paraId="234748F4" w14:textId="77777777" w:rsidR="0004583B" w:rsidRDefault="0004583B" w:rsidP="0004583B">
      <w:pPr>
        <w:pStyle w:val="Heading1"/>
      </w:pPr>
      <w:r>
        <w:t>Revision of AI produced results</w:t>
      </w:r>
    </w:p>
    <w:p w14:paraId="00C67B8E" w14:textId="77777777" w:rsidR="0004583B" w:rsidRDefault="0004583B" w:rsidP="0004583B"/>
    <w:p w14:paraId="597EB1EE" w14:textId="77777777" w:rsidR="0004583B" w:rsidRDefault="0004583B" w:rsidP="0004583B">
      <w:pPr>
        <w:pStyle w:val="Heading2"/>
      </w:pPr>
      <w:r>
        <w:t>featured-</w:t>
      </w:r>
      <w:proofErr w:type="spellStart"/>
      <w:proofErr w:type="gramStart"/>
      <w:r>
        <w:t>tacos.component</w:t>
      </w:r>
      <w:proofErr w:type="gramEnd"/>
      <w:r>
        <w:t>.ts</w:t>
      </w:r>
      <w:proofErr w:type="spellEnd"/>
    </w:p>
    <w:p w14:paraId="6C7CCBE7" w14:textId="77777777" w:rsidR="0004583B" w:rsidRDefault="0004583B" w:rsidP="0004583B"/>
    <w:p w14:paraId="0AA75D6C" w14:textId="77777777" w:rsidR="0004583B" w:rsidRDefault="0004583B" w:rsidP="0004583B">
      <w:r>
        <w:t xml:space="preserve">import </w:t>
      </w:r>
      <w:proofErr w:type="gramStart"/>
      <w:r>
        <w:t xml:space="preserve">{ </w:t>
      </w:r>
      <w:proofErr w:type="spellStart"/>
      <w:r>
        <w:t>CurrencyPipe</w:t>
      </w:r>
      <w:proofErr w:type="spellEnd"/>
      <w:proofErr w:type="gramEnd"/>
      <w:r>
        <w:t xml:space="preserve"> } from '@angular/common';</w:t>
      </w:r>
    </w:p>
    <w:p w14:paraId="51B7BF7E" w14:textId="77777777" w:rsidR="0004583B" w:rsidRDefault="0004583B" w:rsidP="0004583B">
      <w:r>
        <w:t xml:space="preserve">import </w:t>
      </w:r>
      <w:proofErr w:type="gramStart"/>
      <w:r>
        <w:t>{ Component</w:t>
      </w:r>
      <w:proofErr w:type="gramEnd"/>
      <w:r>
        <w:t xml:space="preserve"> } from '@angular/core';</w:t>
      </w:r>
    </w:p>
    <w:p w14:paraId="113A14A6" w14:textId="77777777" w:rsidR="0004583B" w:rsidRDefault="0004583B" w:rsidP="0004583B"/>
    <w:p w14:paraId="7C36EFE7" w14:textId="77777777" w:rsidR="0004583B" w:rsidRDefault="0004583B" w:rsidP="0004583B">
      <w:r>
        <w:t xml:space="preserve">interface </w:t>
      </w:r>
      <w:proofErr w:type="spellStart"/>
      <w:r>
        <w:t>FeaturedTaco</w:t>
      </w:r>
      <w:proofErr w:type="spellEnd"/>
      <w:r>
        <w:t xml:space="preserve"> {</w:t>
      </w:r>
    </w:p>
    <w:p w14:paraId="629E7BAF" w14:textId="77777777" w:rsidR="0004583B" w:rsidRDefault="0004583B" w:rsidP="0004583B">
      <w:r>
        <w:t xml:space="preserve">  name: string;</w:t>
      </w:r>
    </w:p>
    <w:p w14:paraId="74FBD1B2" w14:textId="77777777" w:rsidR="0004583B" w:rsidRDefault="0004583B" w:rsidP="0004583B">
      <w:r>
        <w:t xml:space="preserve">  description: string;</w:t>
      </w:r>
    </w:p>
    <w:p w14:paraId="7BA893CB" w14:textId="77777777" w:rsidR="0004583B" w:rsidRDefault="0004583B" w:rsidP="0004583B">
      <w:r>
        <w:t xml:space="preserve">  price: number;</w:t>
      </w:r>
    </w:p>
    <w:p w14:paraId="0D3AD5CD" w14:textId="77777777" w:rsidR="0004583B" w:rsidRDefault="0004583B" w:rsidP="0004583B">
      <w:r>
        <w:t xml:space="preserve">  label: 'Spicy' | 'Popular' | 'New' | 'Classic';</w:t>
      </w:r>
    </w:p>
    <w:p w14:paraId="2528C11D" w14:textId="77777777" w:rsidR="0004583B" w:rsidRDefault="0004583B" w:rsidP="0004583B">
      <w:r>
        <w:t xml:space="preserve">  </w:t>
      </w:r>
      <w:proofErr w:type="spellStart"/>
      <w:r>
        <w:t>isChefsPick</w:t>
      </w:r>
      <w:proofErr w:type="spellEnd"/>
      <w:r>
        <w:t xml:space="preserve">: </w:t>
      </w:r>
      <w:proofErr w:type="spellStart"/>
      <w:r>
        <w:t>boolean</w:t>
      </w:r>
      <w:proofErr w:type="spellEnd"/>
      <w:r>
        <w:t>;</w:t>
      </w:r>
    </w:p>
    <w:p w14:paraId="27852C62" w14:textId="77777777" w:rsidR="0004583B" w:rsidRDefault="0004583B" w:rsidP="0004583B">
      <w:r>
        <w:t>}</w:t>
      </w:r>
    </w:p>
    <w:p w14:paraId="3B0483F1" w14:textId="77777777" w:rsidR="0004583B" w:rsidRDefault="0004583B" w:rsidP="0004583B"/>
    <w:p w14:paraId="3746944F" w14:textId="77777777" w:rsidR="0004583B" w:rsidRDefault="0004583B" w:rsidP="0004583B">
      <w:r>
        <w:t>@</w:t>
      </w:r>
      <w:proofErr w:type="gramStart"/>
      <w:r>
        <w:t>Component(</w:t>
      </w:r>
      <w:proofErr w:type="gramEnd"/>
      <w:r>
        <w:t>{</w:t>
      </w:r>
    </w:p>
    <w:p w14:paraId="29B479C9" w14:textId="77777777" w:rsidR="0004583B" w:rsidRDefault="0004583B" w:rsidP="0004583B">
      <w:r>
        <w:t xml:space="preserve">  selector: 'app-featured-tacos',</w:t>
      </w:r>
    </w:p>
    <w:p w14:paraId="0BB0DAC1" w14:textId="77777777" w:rsidR="0004583B" w:rsidRDefault="0004583B" w:rsidP="0004583B">
      <w:r>
        <w:t xml:space="preserve">  standalone: true,</w:t>
      </w:r>
    </w:p>
    <w:p w14:paraId="1AC4E393" w14:textId="77777777" w:rsidR="0004583B" w:rsidRDefault="0004583B" w:rsidP="0004583B">
      <w:r>
        <w:t xml:space="preserve">  imports: [</w:t>
      </w:r>
      <w:proofErr w:type="spellStart"/>
      <w:r>
        <w:t>CurrencyPipe</w:t>
      </w:r>
      <w:proofErr w:type="spellEnd"/>
      <w:r>
        <w:t>],</w:t>
      </w:r>
    </w:p>
    <w:p w14:paraId="0E5B407E" w14:textId="77777777" w:rsidR="0004583B" w:rsidRDefault="0004583B" w:rsidP="0004583B">
      <w:r>
        <w:t xml:space="preserve">  template: `</w:t>
      </w:r>
    </w:p>
    <w:p w14:paraId="5DC5DD31" w14:textId="77777777" w:rsidR="0004583B" w:rsidRDefault="0004583B" w:rsidP="0004583B">
      <w:r>
        <w:t xml:space="preserve">    &lt;section class="featured-tacos-container"&gt;</w:t>
      </w:r>
    </w:p>
    <w:p w14:paraId="0AC37C38" w14:textId="77777777" w:rsidR="0004583B" w:rsidRDefault="0004583B" w:rsidP="0004583B">
      <w:r>
        <w:t xml:space="preserve">      &lt;h2&gt;Featured Tacos&lt;/h2&gt;</w:t>
      </w:r>
    </w:p>
    <w:p w14:paraId="0881148A" w14:textId="77777777" w:rsidR="0004583B" w:rsidRDefault="0004583B" w:rsidP="0004583B"/>
    <w:p w14:paraId="5AFD9B58" w14:textId="77777777" w:rsidR="0004583B" w:rsidRDefault="0004583B" w:rsidP="0004583B">
      <w:r>
        <w:t xml:space="preserve">      &lt;div class="taco-list"&gt;</w:t>
      </w:r>
    </w:p>
    <w:p w14:paraId="4E3D5510" w14:textId="77777777" w:rsidR="0004583B" w:rsidRDefault="0004583B" w:rsidP="0004583B">
      <w:r>
        <w:lastRenderedPageBreak/>
        <w:t xml:space="preserve">        @for (taco of </w:t>
      </w:r>
      <w:proofErr w:type="spellStart"/>
      <w:r>
        <w:t>featuredTacos</w:t>
      </w:r>
      <w:proofErr w:type="spellEnd"/>
      <w:r>
        <w:t>; track taco.name) {</w:t>
      </w:r>
    </w:p>
    <w:p w14:paraId="21F51557" w14:textId="77777777" w:rsidR="0004583B" w:rsidRDefault="0004583B" w:rsidP="0004583B">
      <w:r>
        <w:t xml:space="preserve">          &lt;article class="taco-card"&gt;</w:t>
      </w:r>
    </w:p>
    <w:p w14:paraId="52406BDE" w14:textId="77777777" w:rsidR="0004583B" w:rsidRDefault="0004583B" w:rsidP="0004583B">
      <w:r>
        <w:t xml:space="preserve">            &lt;div class="taco-header"&gt;</w:t>
      </w:r>
    </w:p>
    <w:p w14:paraId="0C770582" w14:textId="77777777" w:rsidR="0004583B" w:rsidRDefault="0004583B" w:rsidP="0004583B">
      <w:r>
        <w:t xml:space="preserve">              &lt;h3</w:t>
      </w:r>
      <w:proofErr w:type="gramStart"/>
      <w:r>
        <w:t>&gt;{{ taco.name</w:t>
      </w:r>
      <w:proofErr w:type="gramEnd"/>
      <w:r>
        <w:t xml:space="preserve"> </w:t>
      </w:r>
      <w:proofErr w:type="gramStart"/>
      <w:r>
        <w:t>}}&lt;</w:t>
      </w:r>
      <w:proofErr w:type="gramEnd"/>
      <w:r>
        <w:t>/h3&gt;</w:t>
      </w:r>
    </w:p>
    <w:p w14:paraId="4D1B083E" w14:textId="77777777" w:rsidR="0004583B" w:rsidRDefault="0004583B" w:rsidP="0004583B">
      <w:r>
        <w:t xml:space="preserve">              &lt;span class="taco-label"&gt;</w:t>
      </w:r>
    </w:p>
    <w:p w14:paraId="21181F52" w14:textId="77777777" w:rsidR="0004583B" w:rsidRDefault="0004583B" w:rsidP="0004583B">
      <w:r>
        <w:t xml:space="preserve">                </w:t>
      </w:r>
      <w:proofErr w:type="gramStart"/>
      <w:r>
        <w:t xml:space="preserve">{{ </w:t>
      </w:r>
      <w:proofErr w:type="spellStart"/>
      <w:r>
        <w:t>taco</w:t>
      </w:r>
      <w:proofErr w:type="gramEnd"/>
      <w:r>
        <w:t>.</w:t>
      </w:r>
      <w:proofErr w:type="gramStart"/>
      <w:r>
        <w:t>label</w:t>
      </w:r>
      <w:proofErr w:type="spellEnd"/>
      <w:r>
        <w:t xml:space="preserve"> }</w:t>
      </w:r>
      <w:proofErr w:type="gramEnd"/>
      <w:r>
        <w:t>}</w:t>
      </w:r>
    </w:p>
    <w:p w14:paraId="35765CBD" w14:textId="77777777" w:rsidR="0004583B" w:rsidRDefault="0004583B" w:rsidP="0004583B">
      <w:r>
        <w:t xml:space="preserve">              &lt;/span&gt;</w:t>
      </w:r>
    </w:p>
    <w:p w14:paraId="18D0913C" w14:textId="77777777" w:rsidR="0004583B" w:rsidRDefault="0004583B" w:rsidP="0004583B">
      <w:r>
        <w:t xml:space="preserve">            &lt;/div&gt;</w:t>
      </w:r>
    </w:p>
    <w:p w14:paraId="146064B8" w14:textId="77777777" w:rsidR="0004583B" w:rsidRDefault="0004583B" w:rsidP="0004583B"/>
    <w:p w14:paraId="5104A9FB" w14:textId="77777777" w:rsidR="0004583B" w:rsidRDefault="0004583B" w:rsidP="0004583B">
      <w:r>
        <w:t xml:space="preserve">            &lt;p class="taco-description"&gt;</w:t>
      </w:r>
    </w:p>
    <w:p w14:paraId="3AF9D26F" w14:textId="77777777" w:rsidR="0004583B" w:rsidRDefault="0004583B" w:rsidP="0004583B">
      <w:r>
        <w:t xml:space="preserve">              </w:t>
      </w:r>
      <w:proofErr w:type="gramStart"/>
      <w:r>
        <w:t xml:space="preserve">{{ </w:t>
      </w:r>
      <w:proofErr w:type="spellStart"/>
      <w:r>
        <w:t>taco</w:t>
      </w:r>
      <w:proofErr w:type="gramEnd"/>
      <w:r>
        <w:t>.</w:t>
      </w:r>
      <w:proofErr w:type="gramStart"/>
      <w:r>
        <w:t>description</w:t>
      </w:r>
      <w:proofErr w:type="spellEnd"/>
      <w:r>
        <w:t xml:space="preserve"> }</w:t>
      </w:r>
      <w:proofErr w:type="gramEnd"/>
      <w:r>
        <w:t>}</w:t>
      </w:r>
    </w:p>
    <w:p w14:paraId="1D0AB468" w14:textId="77777777" w:rsidR="0004583B" w:rsidRDefault="0004583B" w:rsidP="0004583B">
      <w:r>
        <w:t xml:space="preserve">            &lt;/p&gt;</w:t>
      </w:r>
    </w:p>
    <w:p w14:paraId="3EB7C995" w14:textId="77777777" w:rsidR="0004583B" w:rsidRDefault="0004583B" w:rsidP="0004583B"/>
    <w:p w14:paraId="2BBD1DC4" w14:textId="77777777" w:rsidR="0004583B" w:rsidRDefault="0004583B" w:rsidP="0004583B">
      <w:r>
        <w:t xml:space="preserve">            &lt;div class="taco-footer"&gt;</w:t>
      </w:r>
    </w:p>
    <w:p w14:paraId="112BAA5E" w14:textId="77777777" w:rsidR="0004583B" w:rsidRDefault="0004583B" w:rsidP="0004583B">
      <w:r>
        <w:t xml:space="preserve">              &lt;span class="taco-price"&gt;</w:t>
      </w:r>
    </w:p>
    <w:p w14:paraId="53339A89" w14:textId="77777777" w:rsidR="0004583B" w:rsidRDefault="0004583B" w:rsidP="0004583B">
      <w:r>
        <w:t xml:space="preserve">                </w:t>
      </w:r>
      <w:proofErr w:type="gramStart"/>
      <w:r>
        <w:t xml:space="preserve">{{ </w:t>
      </w:r>
      <w:proofErr w:type="spellStart"/>
      <w:r>
        <w:t>taco</w:t>
      </w:r>
      <w:proofErr w:type="gramEnd"/>
      <w:r>
        <w:t>.price</w:t>
      </w:r>
      <w:proofErr w:type="spellEnd"/>
      <w:r>
        <w:t xml:space="preserve"> | </w:t>
      </w:r>
      <w:proofErr w:type="gramStart"/>
      <w:r>
        <w:t>currency }</w:t>
      </w:r>
      <w:proofErr w:type="gramEnd"/>
      <w:r>
        <w:t>}</w:t>
      </w:r>
    </w:p>
    <w:p w14:paraId="7DBC510F" w14:textId="77777777" w:rsidR="0004583B" w:rsidRDefault="0004583B" w:rsidP="0004583B">
      <w:r>
        <w:t xml:space="preserve">              &lt;/span&gt;</w:t>
      </w:r>
    </w:p>
    <w:p w14:paraId="3C7E9DBE" w14:textId="77777777" w:rsidR="0004583B" w:rsidRDefault="0004583B" w:rsidP="0004583B"/>
    <w:p w14:paraId="60764E13" w14:textId="77777777" w:rsidR="0004583B" w:rsidRDefault="0004583B" w:rsidP="0004583B">
      <w:r>
        <w:t xml:space="preserve">              @if (</w:t>
      </w:r>
      <w:proofErr w:type="spellStart"/>
      <w:proofErr w:type="gramStart"/>
      <w:r>
        <w:t>taco.isChefsPick</w:t>
      </w:r>
      <w:proofErr w:type="spellEnd"/>
      <w:proofErr w:type="gramEnd"/>
      <w:r>
        <w:t>) {</w:t>
      </w:r>
    </w:p>
    <w:p w14:paraId="359E16C1" w14:textId="77777777" w:rsidR="0004583B" w:rsidRDefault="0004583B" w:rsidP="0004583B">
      <w:r>
        <w:t xml:space="preserve">                &lt;div class="chefs-pick"&gt;</w:t>
      </w:r>
    </w:p>
    <w:p w14:paraId="0CDBBA84" w14:textId="77777777" w:rsidR="0004583B" w:rsidRDefault="0004583B" w:rsidP="0004583B">
      <w:r>
        <w:t xml:space="preserve">                  Chef's Pick!</w:t>
      </w:r>
    </w:p>
    <w:p w14:paraId="648F099B" w14:textId="77777777" w:rsidR="0004583B" w:rsidRDefault="0004583B" w:rsidP="0004583B">
      <w:r>
        <w:t xml:space="preserve">                &lt;/div&gt;</w:t>
      </w:r>
    </w:p>
    <w:p w14:paraId="5E706D3A" w14:textId="77777777" w:rsidR="0004583B" w:rsidRDefault="0004583B" w:rsidP="0004583B">
      <w:r>
        <w:t xml:space="preserve">              }</w:t>
      </w:r>
    </w:p>
    <w:p w14:paraId="1A1B35D2" w14:textId="77777777" w:rsidR="0004583B" w:rsidRDefault="0004583B" w:rsidP="0004583B">
      <w:r>
        <w:t xml:space="preserve">            &lt;/div&gt;</w:t>
      </w:r>
    </w:p>
    <w:p w14:paraId="20EC7469" w14:textId="77777777" w:rsidR="0004583B" w:rsidRDefault="0004583B" w:rsidP="0004583B">
      <w:r>
        <w:t xml:space="preserve">          &lt;/article&gt;</w:t>
      </w:r>
    </w:p>
    <w:p w14:paraId="2A3A9FAF" w14:textId="77777777" w:rsidR="0004583B" w:rsidRDefault="0004583B" w:rsidP="0004583B">
      <w:r>
        <w:t xml:space="preserve">        }</w:t>
      </w:r>
    </w:p>
    <w:p w14:paraId="260CD79D" w14:textId="77777777" w:rsidR="0004583B" w:rsidRDefault="0004583B" w:rsidP="0004583B">
      <w:r>
        <w:t xml:space="preserve">      &lt;/div&gt;</w:t>
      </w:r>
    </w:p>
    <w:p w14:paraId="55B8701C" w14:textId="77777777" w:rsidR="0004583B" w:rsidRDefault="0004583B" w:rsidP="0004583B">
      <w:r>
        <w:t xml:space="preserve">    &lt;/section&gt;</w:t>
      </w:r>
    </w:p>
    <w:p w14:paraId="1FB1C65A" w14:textId="77777777" w:rsidR="0004583B" w:rsidRDefault="0004583B" w:rsidP="0004583B">
      <w:r>
        <w:t xml:space="preserve">  `,</w:t>
      </w:r>
    </w:p>
    <w:p w14:paraId="02133EEB" w14:textId="77777777" w:rsidR="0004583B" w:rsidRDefault="0004583B" w:rsidP="0004583B">
      <w:r>
        <w:t>})</w:t>
      </w:r>
    </w:p>
    <w:p w14:paraId="37617724" w14:textId="77777777" w:rsidR="0004583B" w:rsidRDefault="0004583B" w:rsidP="0004583B">
      <w:r>
        <w:t xml:space="preserve">export class </w:t>
      </w:r>
      <w:proofErr w:type="spellStart"/>
      <w:r>
        <w:t>FeaturedTacosComponent</w:t>
      </w:r>
      <w:proofErr w:type="spellEnd"/>
      <w:r>
        <w:t xml:space="preserve"> {</w:t>
      </w:r>
    </w:p>
    <w:p w14:paraId="31247BA5" w14:textId="77777777" w:rsidR="0004583B" w:rsidRDefault="0004583B" w:rsidP="0004583B">
      <w:r>
        <w:t xml:space="preserve">  </w:t>
      </w:r>
      <w:proofErr w:type="spellStart"/>
      <w:r>
        <w:t>readonly</w:t>
      </w:r>
      <w:proofErr w:type="spellEnd"/>
      <w:r>
        <w:t xml:space="preserve"> </w:t>
      </w:r>
      <w:proofErr w:type="spellStart"/>
      <w:r>
        <w:t>featuredTacos</w:t>
      </w:r>
      <w:proofErr w:type="spellEnd"/>
      <w:r>
        <w:t xml:space="preserve">: </w:t>
      </w:r>
      <w:proofErr w:type="spellStart"/>
      <w:proofErr w:type="gramStart"/>
      <w:r>
        <w:t>FeaturedTaco</w:t>
      </w:r>
      <w:proofErr w:type="spellEnd"/>
      <w:r>
        <w:t>[</w:t>
      </w:r>
      <w:proofErr w:type="gramEnd"/>
      <w:r>
        <w:t>] = [</w:t>
      </w:r>
    </w:p>
    <w:p w14:paraId="5FA83212" w14:textId="77777777" w:rsidR="0004583B" w:rsidRDefault="0004583B" w:rsidP="0004583B">
      <w:r>
        <w:t xml:space="preserve">    {</w:t>
      </w:r>
    </w:p>
    <w:p w14:paraId="5295C12B" w14:textId="77777777" w:rsidR="0004583B" w:rsidRDefault="0004583B" w:rsidP="0004583B">
      <w:r>
        <w:t xml:space="preserve">      name: 'Carne Asada',</w:t>
      </w:r>
    </w:p>
    <w:p w14:paraId="56206649" w14:textId="77777777" w:rsidR="0004583B" w:rsidRDefault="0004583B" w:rsidP="0004583B">
      <w:r>
        <w:t xml:space="preserve">      description: 'Grilled steak with fresh cilantro and onions',</w:t>
      </w:r>
    </w:p>
    <w:p w14:paraId="3400EC4A" w14:textId="77777777" w:rsidR="0004583B" w:rsidRDefault="0004583B" w:rsidP="0004583B">
      <w:r>
        <w:t xml:space="preserve">      price: 4.99,</w:t>
      </w:r>
    </w:p>
    <w:p w14:paraId="2275B0B2" w14:textId="77777777" w:rsidR="0004583B" w:rsidRDefault="0004583B" w:rsidP="0004583B">
      <w:r>
        <w:t xml:space="preserve">      label: 'Popular',</w:t>
      </w:r>
    </w:p>
    <w:p w14:paraId="18086007" w14:textId="77777777" w:rsidR="0004583B" w:rsidRDefault="0004583B" w:rsidP="0004583B">
      <w:r>
        <w:t xml:space="preserve">      </w:t>
      </w:r>
      <w:proofErr w:type="spellStart"/>
      <w:r>
        <w:t>isChefsPick</w:t>
      </w:r>
      <w:proofErr w:type="spellEnd"/>
      <w:r>
        <w:t>: false,</w:t>
      </w:r>
    </w:p>
    <w:p w14:paraId="1458AB56" w14:textId="77777777" w:rsidR="0004583B" w:rsidRDefault="0004583B" w:rsidP="0004583B">
      <w:r>
        <w:t xml:space="preserve">    },</w:t>
      </w:r>
    </w:p>
    <w:p w14:paraId="28B1BDF6" w14:textId="77777777" w:rsidR="0004583B" w:rsidRDefault="0004583B" w:rsidP="0004583B">
      <w:r>
        <w:t xml:space="preserve">    {</w:t>
      </w:r>
    </w:p>
    <w:p w14:paraId="45D1574A" w14:textId="77777777" w:rsidR="0004583B" w:rsidRDefault="0004583B" w:rsidP="0004583B">
      <w:r>
        <w:t xml:space="preserve">      name: 'Ghost Pepper Carnitas',</w:t>
      </w:r>
    </w:p>
    <w:p w14:paraId="0B0E9252" w14:textId="77777777" w:rsidR="0004583B" w:rsidRDefault="0004583B" w:rsidP="0004583B">
      <w:r>
        <w:t xml:space="preserve">      description:</w:t>
      </w:r>
    </w:p>
    <w:p w14:paraId="490FFE7F" w14:textId="77777777" w:rsidR="0004583B" w:rsidRDefault="0004583B" w:rsidP="0004583B">
      <w:r>
        <w:t xml:space="preserve">        'Slow-cooked pork with ghost peppers - not for the faint of heart',</w:t>
      </w:r>
    </w:p>
    <w:p w14:paraId="05A33C83" w14:textId="77777777" w:rsidR="0004583B" w:rsidRDefault="0004583B" w:rsidP="0004583B">
      <w:r>
        <w:t xml:space="preserve">      price: 5.49,</w:t>
      </w:r>
    </w:p>
    <w:p w14:paraId="6255100E" w14:textId="77777777" w:rsidR="0004583B" w:rsidRDefault="0004583B" w:rsidP="0004583B">
      <w:r>
        <w:t xml:space="preserve">      label: 'Spicy',</w:t>
      </w:r>
    </w:p>
    <w:p w14:paraId="7455D834" w14:textId="77777777" w:rsidR="0004583B" w:rsidRDefault="0004583B" w:rsidP="0004583B">
      <w:r>
        <w:t xml:space="preserve">      </w:t>
      </w:r>
      <w:proofErr w:type="spellStart"/>
      <w:r>
        <w:t>isChefsPick</w:t>
      </w:r>
      <w:proofErr w:type="spellEnd"/>
      <w:r>
        <w:t>: true,</w:t>
      </w:r>
    </w:p>
    <w:p w14:paraId="1C542B0B" w14:textId="77777777" w:rsidR="0004583B" w:rsidRDefault="0004583B" w:rsidP="0004583B">
      <w:r>
        <w:t xml:space="preserve">    },</w:t>
      </w:r>
    </w:p>
    <w:p w14:paraId="64040AE7" w14:textId="77777777" w:rsidR="0004583B" w:rsidRDefault="0004583B" w:rsidP="0004583B">
      <w:r>
        <w:t xml:space="preserve">    {</w:t>
      </w:r>
    </w:p>
    <w:p w14:paraId="0A232BD1" w14:textId="77777777" w:rsidR="0004583B" w:rsidRDefault="0004583B" w:rsidP="0004583B">
      <w:r>
        <w:t xml:space="preserve">      name: 'Baja Fish',</w:t>
      </w:r>
    </w:p>
    <w:p w14:paraId="0254B9FC" w14:textId="77777777" w:rsidR="0004583B" w:rsidRDefault="0004583B" w:rsidP="0004583B">
      <w:r>
        <w:t xml:space="preserve">      description:</w:t>
      </w:r>
    </w:p>
    <w:p w14:paraId="076FAFD9" w14:textId="77777777" w:rsidR="0004583B" w:rsidRDefault="0004583B" w:rsidP="0004583B">
      <w:r>
        <w:t xml:space="preserve">        'Crispy beer-battered cod with cabbage slaw and lime crema',</w:t>
      </w:r>
    </w:p>
    <w:p w14:paraId="62B9CD42" w14:textId="77777777" w:rsidR="0004583B" w:rsidRDefault="0004583B" w:rsidP="0004583B">
      <w:r>
        <w:t xml:space="preserve">      price: 6.25,</w:t>
      </w:r>
    </w:p>
    <w:p w14:paraId="0D043B01" w14:textId="77777777" w:rsidR="0004583B" w:rsidRDefault="0004583B" w:rsidP="0004583B">
      <w:r>
        <w:lastRenderedPageBreak/>
        <w:t xml:space="preserve">      label: 'New',</w:t>
      </w:r>
    </w:p>
    <w:p w14:paraId="76585E57" w14:textId="77777777" w:rsidR="0004583B" w:rsidRDefault="0004583B" w:rsidP="0004583B">
      <w:r>
        <w:t xml:space="preserve">      </w:t>
      </w:r>
      <w:proofErr w:type="spellStart"/>
      <w:r>
        <w:t>isChefsPick</w:t>
      </w:r>
      <w:proofErr w:type="spellEnd"/>
      <w:r>
        <w:t>: false,</w:t>
      </w:r>
    </w:p>
    <w:p w14:paraId="37282CA9" w14:textId="77777777" w:rsidR="0004583B" w:rsidRDefault="0004583B" w:rsidP="0004583B">
      <w:r>
        <w:t xml:space="preserve">    },</w:t>
      </w:r>
    </w:p>
    <w:p w14:paraId="1B462F61" w14:textId="77777777" w:rsidR="0004583B" w:rsidRDefault="0004583B" w:rsidP="0004583B">
      <w:r>
        <w:t xml:space="preserve">    {</w:t>
      </w:r>
    </w:p>
    <w:p w14:paraId="6E9469DD" w14:textId="77777777" w:rsidR="0004583B" w:rsidRDefault="0004583B" w:rsidP="0004583B">
      <w:r>
        <w:t xml:space="preserve">      name: 'Al Pastor',</w:t>
      </w:r>
    </w:p>
    <w:p w14:paraId="4EAE2404" w14:textId="77777777" w:rsidR="0004583B" w:rsidRDefault="0004583B" w:rsidP="0004583B">
      <w:r>
        <w:t xml:space="preserve">      description:</w:t>
      </w:r>
    </w:p>
    <w:p w14:paraId="09A89A7A" w14:textId="77777777" w:rsidR="0004583B" w:rsidRDefault="0004583B" w:rsidP="0004583B">
      <w:r>
        <w:t xml:space="preserve">        'Marinated pork with pineapple and traditional spices',</w:t>
      </w:r>
    </w:p>
    <w:p w14:paraId="243AF8D0" w14:textId="77777777" w:rsidR="0004583B" w:rsidRDefault="0004583B" w:rsidP="0004583B">
      <w:r>
        <w:t xml:space="preserve">      price: 4.75,</w:t>
      </w:r>
    </w:p>
    <w:p w14:paraId="056809C6" w14:textId="77777777" w:rsidR="0004583B" w:rsidRDefault="0004583B" w:rsidP="0004583B">
      <w:r>
        <w:t xml:space="preserve">      label: 'Classic',</w:t>
      </w:r>
    </w:p>
    <w:p w14:paraId="034BABFA" w14:textId="77777777" w:rsidR="0004583B" w:rsidRDefault="0004583B" w:rsidP="0004583B">
      <w:r>
        <w:t xml:space="preserve">      </w:t>
      </w:r>
      <w:proofErr w:type="spellStart"/>
      <w:r>
        <w:t>isChefsPick</w:t>
      </w:r>
      <w:proofErr w:type="spellEnd"/>
      <w:r>
        <w:t>: false,</w:t>
      </w:r>
    </w:p>
    <w:p w14:paraId="09114E65" w14:textId="77777777" w:rsidR="0004583B" w:rsidRDefault="0004583B" w:rsidP="0004583B">
      <w:r>
        <w:t xml:space="preserve">    },</w:t>
      </w:r>
    </w:p>
    <w:p w14:paraId="77F9317C" w14:textId="77777777" w:rsidR="0004583B" w:rsidRDefault="0004583B" w:rsidP="0004583B">
      <w:r>
        <w:t xml:space="preserve">    {</w:t>
      </w:r>
    </w:p>
    <w:p w14:paraId="2DEC6D1B" w14:textId="77777777" w:rsidR="0004583B" w:rsidRDefault="0004583B" w:rsidP="0004583B">
      <w:r>
        <w:t xml:space="preserve">      name: 'Mushroom &amp; Poblano',</w:t>
      </w:r>
    </w:p>
    <w:p w14:paraId="62227428" w14:textId="77777777" w:rsidR="0004583B" w:rsidRDefault="0004583B" w:rsidP="0004583B">
      <w:r>
        <w:t xml:space="preserve">      description:</w:t>
      </w:r>
    </w:p>
    <w:p w14:paraId="5ECF0A15" w14:textId="77777777" w:rsidR="0004583B" w:rsidRDefault="0004583B" w:rsidP="0004583B">
      <w:r>
        <w:t xml:space="preserve">        'Roasted mushrooms and poblano peppers with queso fresco',</w:t>
      </w:r>
    </w:p>
    <w:p w14:paraId="47C2A284" w14:textId="77777777" w:rsidR="0004583B" w:rsidRDefault="0004583B" w:rsidP="0004583B">
      <w:r>
        <w:t xml:space="preserve">      price: 5.99,</w:t>
      </w:r>
    </w:p>
    <w:p w14:paraId="10E18875" w14:textId="77777777" w:rsidR="0004583B" w:rsidRDefault="0004583B" w:rsidP="0004583B">
      <w:r>
        <w:t xml:space="preserve">      label: 'New',</w:t>
      </w:r>
    </w:p>
    <w:p w14:paraId="373CB690" w14:textId="77777777" w:rsidR="0004583B" w:rsidRDefault="0004583B" w:rsidP="0004583B">
      <w:r>
        <w:t xml:space="preserve">      </w:t>
      </w:r>
      <w:proofErr w:type="spellStart"/>
      <w:r>
        <w:t>isChefsPick</w:t>
      </w:r>
      <w:proofErr w:type="spellEnd"/>
      <w:r>
        <w:t>: false,</w:t>
      </w:r>
    </w:p>
    <w:p w14:paraId="2F3485C9" w14:textId="77777777" w:rsidR="0004583B" w:rsidRDefault="0004583B" w:rsidP="0004583B">
      <w:r>
        <w:t xml:space="preserve">    },</w:t>
      </w:r>
    </w:p>
    <w:p w14:paraId="0CFD30D6" w14:textId="77777777" w:rsidR="0004583B" w:rsidRDefault="0004583B" w:rsidP="0004583B">
      <w:r>
        <w:t xml:space="preserve">  ];</w:t>
      </w:r>
    </w:p>
    <w:p w14:paraId="684739C9" w14:textId="77777777" w:rsidR="0004583B" w:rsidRDefault="0004583B" w:rsidP="0004583B">
      <w:r>
        <w:t>}</w:t>
      </w:r>
    </w:p>
    <w:p w14:paraId="0F80CF21" w14:textId="77777777" w:rsidR="0004583B" w:rsidRDefault="0004583B" w:rsidP="0004583B"/>
    <w:p w14:paraId="5B96E92C" w14:textId="77777777" w:rsidR="0004583B" w:rsidRDefault="0004583B" w:rsidP="0004583B">
      <w:pPr>
        <w:pStyle w:val="Heading2"/>
      </w:pPr>
      <w:r>
        <w:t>featured-</w:t>
      </w:r>
      <w:proofErr w:type="spellStart"/>
      <w:proofErr w:type="gramStart"/>
      <w:r>
        <w:t>tacos.component</w:t>
      </w:r>
      <w:proofErr w:type="gramEnd"/>
      <w:r>
        <w:t>.spec.ts</w:t>
      </w:r>
      <w:proofErr w:type="spellEnd"/>
    </w:p>
    <w:p w14:paraId="477C2210" w14:textId="77777777" w:rsidR="0004583B" w:rsidRDefault="0004583B" w:rsidP="0004583B"/>
    <w:p w14:paraId="00339AEE" w14:textId="77777777" w:rsidR="0004583B" w:rsidRDefault="0004583B" w:rsidP="0004583B">
      <w:r>
        <w:t xml:space="preserve">import </w:t>
      </w:r>
      <w:proofErr w:type="gramStart"/>
      <w:r>
        <w:t xml:space="preserve">{ </w:t>
      </w:r>
      <w:proofErr w:type="spellStart"/>
      <w:r>
        <w:t>ComponentFixture</w:t>
      </w:r>
      <w:proofErr w:type="spellEnd"/>
      <w:proofErr w:type="gramEnd"/>
      <w:r>
        <w:t xml:space="preserve">, </w:t>
      </w:r>
      <w:proofErr w:type="spellStart"/>
      <w:proofErr w:type="gramStart"/>
      <w:r>
        <w:t>TestBed</w:t>
      </w:r>
      <w:proofErr w:type="spellEnd"/>
      <w:r>
        <w:t xml:space="preserve"> }</w:t>
      </w:r>
      <w:proofErr w:type="gramEnd"/>
      <w:r>
        <w:t xml:space="preserve"> from '@angular/core/testing';</w:t>
      </w:r>
    </w:p>
    <w:p w14:paraId="56CB4B24" w14:textId="77777777" w:rsidR="0004583B" w:rsidRDefault="0004583B" w:rsidP="0004583B"/>
    <w:p w14:paraId="500E8423" w14:textId="77777777" w:rsidR="0004583B" w:rsidRDefault="0004583B" w:rsidP="0004583B">
      <w:r>
        <w:t xml:space="preserve">import </w:t>
      </w:r>
      <w:proofErr w:type="gramStart"/>
      <w:r>
        <w:t xml:space="preserve">{ </w:t>
      </w:r>
      <w:proofErr w:type="spellStart"/>
      <w:r>
        <w:t>FeaturedTacosComponent</w:t>
      </w:r>
      <w:proofErr w:type="spellEnd"/>
      <w:proofErr w:type="gramEnd"/>
      <w:r>
        <w:t xml:space="preserve"> } from './featured-</w:t>
      </w:r>
      <w:proofErr w:type="spellStart"/>
      <w:r>
        <w:t>tacos.component</w:t>
      </w:r>
      <w:proofErr w:type="spellEnd"/>
      <w:r>
        <w:t>';</w:t>
      </w:r>
    </w:p>
    <w:p w14:paraId="57F015B2" w14:textId="77777777" w:rsidR="0004583B" w:rsidRDefault="0004583B" w:rsidP="0004583B"/>
    <w:p w14:paraId="307D257B" w14:textId="77777777" w:rsidR="0004583B" w:rsidRDefault="0004583B" w:rsidP="0004583B">
      <w:proofErr w:type="gramStart"/>
      <w:r>
        <w:t>describe(</w:t>
      </w:r>
      <w:proofErr w:type="gramEnd"/>
      <w:r>
        <w:t>'</w:t>
      </w:r>
      <w:proofErr w:type="spellStart"/>
      <w:r>
        <w:t>FeaturedTacosComponent</w:t>
      </w:r>
      <w:proofErr w:type="spellEnd"/>
      <w:r>
        <w:t>', () =&gt; {</w:t>
      </w:r>
    </w:p>
    <w:p w14:paraId="4C13B507" w14:textId="77777777" w:rsidR="0004583B" w:rsidRDefault="0004583B" w:rsidP="0004583B">
      <w:r>
        <w:t xml:space="preserve">  let component: </w:t>
      </w:r>
      <w:proofErr w:type="spellStart"/>
      <w:r>
        <w:t>FeaturedTacosComponent</w:t>
      </w:r>
      <w:proofErr w:type="spellEnd"/>
      <w:r>
        <w:t>;</w:t>
      </w:r>
    </w:p>
    <w:p w14:paraId="2B14A31D" w14:textId="77777777" w:rsidR="0004583B" w:rsidRDefault="0004583B" w:rsidP="0004583B">
      <w:r>
        <w:t xml:space="preserve">  let fixture: </w:t>
      </w:r>
      <w:proofErr w:type="spellStart"/>
      <w:r>
        <w:t>ComponentFixture</w:t>
      </w:r>
      <w:proofErr w:type="spellEnd"/>
      <w:r>
        <w:t>&lt;</w:t>
      </w:r>
      <w:proofErr w:type="spellStart"/>
      <w:r>
        <w:t>FeaturedTacosComponent</w:t>
      </w:r>
      <w:proofErr w:type="spellEnd"/>
      <w:r>
        <w:t>&gt;;</w:t>
      </w:r>
    </w:p>
    <w:p w14:paraId="51C253A5" w14:textId="77777777" w:rsidR="0004583B" w:rsidRDefault="0004583B" w:rsidP="0004583B">
      <w:r>
        <w:t xml:space="preserve">  let compiled: </w:t>
      </w:r>
      <w:proofErr w:type="spellStart"/>
      <w:r>
        <w:t>HTMLElement</w:t>
      </w:r>
      <w:proofErr w:type="spellEnd"/>
      <w:r>
        <w:t>;</w:t>
      </w:r>
    </w:p>
    <w:p w14:paraId="270FBF0E" w14:textId="77777777" w:rsidR="0004583B" w:rsidRDefault="0004583B" w:rsidP="0004583B"/>
    <w:p w14:paraId="222134F5" w14:textId="77777777" w:rsidR="0004583B" w:rsidRDefault="0004583B" w:rsidP="0004583B">
      <w:r>
        <w:t xml:space="preserve">  </w:t>
      </w:r>
      <w:proofErr w:type="spellStart"/>
      <w:proofErr w:type="gramStart"/>
      <w:r>
        <w:t>beforeEach</w:t>
      </w:r>
      <w:proofErr w:type="spellEnd"/>
      <w:r>
        <w:t>(</w:t>
      </w:r>
      <w:proofErr w:type="gramEnd"/>
      <w:r>
        <w:t>async () =&gt; {</w:t>
      </w:r>
    </w:p>
    <w:p w14:paraId="6EF96FAC" w14:textId="77777777" w:rsidR="0004583B" w:rsidRDefault="0004583B" w:rsidP="0004583B">
      <w:r>
        <w:t xml:space="preserve">    await </w:t>
      </w:r>
      <w:proofErr w:type="spellStart"/>
      <w:r>
        <w:t>TestBed.configureTestingModule</w:t>
      </w:r>
      <w:proofErr w:type="spellEnd"/>
      <w:r>
        <w:t>({</w:t>
      </w:r>
    </w:p>
    <w:p w14:paraId="723DFD10" w14:textId="77777777" w:rsidR="0004583B" w:rsidRDefault="0004583B" w:rsidP="0004583B">
      <w:r>
        <w:t xml:space="preserve">      imports: [</w:t>
      </w:r>
      <w:proofErr w:type="spellStart"/>
      <w:r>
        <w:t>FeaturedTacosComponent</w:t>
      </w:r>
      <w:proofErr w:type="spellEnd"/>
      <w:r>
        <w:t>],</w:t>
      </w:r>
    </w:p>
    <w:p w14:paraId="4F223816" w14:textId="77777777" w:rsidR="0004583B" w:rsidRDefault="0004583B" w:rsidP="0004583B">
      <w:r>
        <w:t xml:space="preserve">    }</w:t>
      </w:r>
      <w:proofErr w:type="gramStart"/>
      <w:r>
        <w:t>).</w:t>
      </w:r>
      <w:proofErr w:type="spellStart"/>
      <w:r>
        <w:t>compileComponents</w:t>
      </w:r>
      <w:proofErr w:type="spellEnd"/>
      <w:proofErr w:type="gramEnd"/>
      <w:r>
        <w:t>();</w:t>
      </w:r>
    </w:p>
    <w:p w14:paraId="6ECE85C5" w14:textId="77777777" w:rsidR="0004583B" w:rsidRDefault="0004583B" w:rsidP="0004583B"/>
    <w:p w14:paraId="03EED859" w14:textId="77777777" w:rsidR="0004583B" w:rsidRDefault="0004583B" w:rsidP="0004583B">
      <w:r>
        <w:t xml:space="preserve">    fixture = </w:t>
      </w:r>
      <w:proofErr w:type="spellStart"/>
      <w:r>
        <w:t>TestBed.createComponent</w:t>
      </w:r>
      <w:proofErr w:type="spellEnd"/>
      <w:r>
        <w:t>(</w:t>
      </w:r>
      <w:proofErr w:type="spellStart"/>
      <w:r>
        <w:t>FeaturedTacosComponent</w:t>
      </w:r>
      <w:proofErr w:type="spellEnd"/>
      <w:r>
        <w:t>);</w:t>
      </w:r>
    </w:p>
    <w:p w14:paraId="7CEE7285" w14:textId="77777777" w:rsidR="0004583B" w:rsidRDefault="0004583B" w:rsidP="0004583B">
      <w:r>
        <w:t xml:space="preserve">    component = </w:t>
      </w:r>
      <w:proofErr w:type="spellStart"/>
      <w:proofErr w:type="gramStart"/>
      <w:r>
        <w:t>fixture.componentInstance</w:t>
      </w:r>
      <w:proofErr w:type="spellEnd"/>
      <w:proofErr w:type="gramEnd"/>
      <w:r>
        <w:t>;</w:t>
      </w:r>
    </w:p>
    <w:p w14:paraId="62AC4E40" w14:textId="77777777" w:rsidR="0004583B" w:rsidRDefault="0004583B" w:rsidP="0004583B"/>
    <w:p w14:paraId="0742E9B6" w14:textId="77777777" w:rsidR="0004583B" w:rsidRDefault="0004583B" w:rsidP="0004583B">
      <w:r>
        <w:t xml:space="preserve">    </w:t>
      </w:r>
      <w:proofErr w:type="spellStart"/>
      <w:proofErr w:type="gramStart"/>
      <w:r>
        <w:t>fixture.detectChanges</w:t>
      </w:r>
      <w:proofErr w:type="spellEnd"/>
      <w:proofErr w:type="gramEnd"/>
      <w:r>
        <w:t>();</w:t>
      </w:r>
    </w:p>
    <w:p w14:paraId="2D0C9348" w14:textId="77777777" w:rsidR="0004583B" w:rsidRDefault="0004583B" w:rsidP="0004583B"/>
    <w:p w14:paraId="567AF26B" w14:textId="77777777" w:rsidR="0004583B" w:rsidRDefault="0004583B" w:rsidP="0004583B">
      <w:r>
        <w:t xml:space="preserve">    compiled = </w:t>
      </w:r>
      <w:proofErr w:type="spellStart"/>
      <w:proofErr w:type="gramStart"/>
      <w:r>
        <w:t>fixture.nativeElement</w:t>
      </w:r>
      <w:proofErr w:type="spellEnd"/>
      <w:proofErr w:type="gramEnd"/>
      <w:r>
        <w:t xml:space="preserve"> as </w:t>
      </w:r>
      <w:proofErr w:type="spellStart"/>
      <w:r>
        <w:t>HTMLElement</w:t>
      </w:r>
      <w:proofErr w:type="spellEnd"/>
      <w:r>
        <w:t>;</w:t>
      </w:r>
    </w:p>
    <w:p w14:paraId="45B2D4BA" w14:textId="77777777" w:rsidR="0004583B" w:rsidRDefault="0004583B" w:rsidP="0004583B">
      <w:r>
        <w:t xml:space="preserve">  });</w:t>
      </w:r>
    </w:p>
    <w:p w14:paraId="7897C5F3" w14:textId="77777777" w:rsidR="0004583B" w:rsidRDefault="0004583B" w:rsidP="0004583B"/>
    <w:p w14:paraId="7191E812" w14:textId="77777777" w:rsidR="0004583B" w:rsidRDefault="0004583B" w:rsidP="0004583B">
      <w:r>
        <w:t xml:space="preserve">  </w:t>
      </w:r>
      <w:proofErr w:type="gramStart"/>
      <w:r>
        <w:t>it(</w:t>
      </w:r>
      <w:proofErr w:type="gramEnd"/>
      <w:r>
        <w:t>'should render at least four featured tacos', () =&gt; {</w:t>
      </w:r>
    </w:p>
    <w:p w14:paraId="0580F0DB" w14:textId="77777777" w:rsidR="0004583B" w:rsidRDefault="0004583B" w:rsidP="0004583B">
      <w:r>
        <w:t xml:space="preserve">    const </w:t>
      </w:r>
      <w:proofErr w:type="spellStart"/>
      <w:r>
        <w:t>tacoCards</w:t>
      </w:r>
      <w:proofErr w:type="spellEnd"/>
      <w:r>
        <w:t xml:space="preserve"> = </w:t>
      </w:r>
      <w:proofErr w:type="spellStart"/>
      <w:proofErr w:type="gramStart"/>
      <w:r>
        <w:t>compiled.querySelectorAll</w:t>
      </w:r>
      <w:proofErr w:type="spellEnd"/>
      <w:proofErr w:type="gramEnd"/>
      <w:r>
        <w:t>(</w:t>
      </w:r>
      <w:proofErr w:type="gramStart"/>
      <w:r>
        <w:t>'.taco</w:t>
      </w:r>
      <w:proofErr w:type="gramEnd"/>
      <w:r>
        <w:t>-card');</w:t>
      </w:r>
    </w:p>
    <w:p w14:paraId="3EA4ADD7" w14:textId="77777777" w:rsidR="0004583B" w:rsidRDefault="0004583B" w:rsidP="0004583B"/>
    <w:p w14:paraId="4EADF85B" w14:textId="77777777" w:rsidR="0004583B" w:rsidRDefault="0004583B" w:rsidP="0004583B">
      <w:r>
        <w:t xml:space="preserve">    </w:t>
      </w:r>
      <w:proofErr w:type="gramStart"/>
      <w:r>
        <w:t>expect(</w:t>
      </w:r>
      <w:proofErr w:type="spellStart"/>
      <w:proofErr w:type="gramEnd"/>
      <w:r>
        <w:t>tacoCards.length</w:t>
      </w:r>
      <w:proofErr w:type="spellEnd"/>
      <w:proofErr w:type="gramStart"/>
      <w:r>
        <w:t>).</w:t>
      </w:r>
      <w:proofErr w:type="spellStart"/>
      <w:r>
        <w:t>toBeGreaterThanOrEqual</w:t>
      </w:r>
      <w:proofErr w:type="spellEnd"/>
      <w:proofErr w:type="gramEnd"/>
      <w:r>
        <w:t>(4);</w:t>
      </w:r>
    </w:p>
    <w:p w14:paraId="031DA071" w14:textId="77777777" w:rsidR="0004583B" w:rsidRDefault="0004583B" w:rsidP="0004583B">
      <w:r>
        <w:lastRenderedPageBreak/>
        <w:t xml:space="preserve">  });</w:t>
      </w:r>
    </w:p>
    <w:p w14:paraId="22A0B950" w14:textId="77777777" w:rsidR="0004583B" w:rsidRDefault="0004583B" w:rsidP="0004583B"/>
    <w:p w14:paraId="0AF1F6A1" w14:textId="77777777" w:rsidR="0004583B" w:rsidRDefault="0004583B" w:rsidP="0004583B">
      <w:r>
        <w:t xml:space="preserve">  </w:t>
      </w:r>
      <w:proofErr w:type="gramStart"/>
      <w:r>
        <w:t>it(</w:t>
      </w:r>
      <w:proofErr w:type="gramEnd"/>
      <w:r>
        <w:t>'should render taco name, price, and featured label', () =&gt; {</w:t>
      </w:r>
    </w:p>
    <w:p w14:paraId="7F8F2A51" w14:textId="77777777" w:rsidR="0004583B" w:rsidRDefault="0004583B" w:rsidP="0004583B">
      <w:r>
        <w:t xml:space="preserve">    const </w:t>
      </w:r>
      <w:proofErr w:type="spellStart"/>
      <w:r>
        <w:t>firstTaco</w:t>
      </w:r>
      <w:proofErr w:type="spellEnd"/>
      <w:r>
        <w:t xml:space="preserve"> = </w:t>
      </w:r>
      <w:proofErr w:type="spellStart"/>
      <w:proofErr w:type="gramStart"/>
      <w:r>
        <w:t>component.featuredTacos</w:t>
      </w:r>
      <w:proofErr w:type="spellEnd"/>
      <w:proofErr w:type="gramEnd"/>
      <w:r>
        <w:t>[0];</w:t>
      </w:r>
    </w:p>
    <w:p w14:paraId="32576F98" w14:textId="77777777" w:rsidR="0004583B" w:rsidRDefault="0004583B" w:rsidP="0004583B">
      <w:r>
        <w:t xml:space="preserve">    const </w:t>
      </w:r>
      <w:proofErr w:type="spellStart"/>
      <w:r>
        <w:t>firstCard</w:t>
      </w:r>
      <w:proofErr w:type="spellEnd"/>
      <w:r>
        <w:t xml:space="preserve"> = </w:t>
      </w:r>
      <w:proofErr w:type="spellStart"/>
      <w:proofErr w:type="gramStart"/>
      <w:r>
        <w:t>compiled.querySelector</w:t>
      </w:r>
      <w:proofErr w:type="spellEnd"/>
      <w:proofErr w:type="gramEnd"/>
      <w:r>
        <w:t>(</w:t>
      </w:r>
    </w:p>
    <w:p w14:paraId="5F60F1F5" w14:textId="77777777" w:rsidR="0004583B" w:rsidRDefault="0004583B" w:rsidP="0004583B">
      <w:r>
        <w:t xml:space="preserve">      </w:t>
      </w:r>
      <w:proofErr w:type="gramStart"/>
      <w:r>
        <w:t>'.taco</w:t>
      </w:r>
      <w:proofErr w:type="gramEnd"/>
      <w:r>
        <w:t>-card',</w:t>
      </w:r>
    </w:p>
    <w:p w14:paraId="252F38BF" w14:textId="77777777" w:rsidR="0004583B" w:rsidRDefault="0004583B" w:rsidP="0004583B">
      <w:r>
        <w:t xml:space="preserve">    ) </w:t>
      </w:r>
      <w:proofErr w:type="gramStart"/>
      <w:r>
        <w:t>as</w:t>
      </w:r>
      <w:proofErr w:type="gramEnd"/>
      <w:r>
        <w:t xml:space="preserve"> </w:t>
      </w:r>
      <w:proofErr w:type="spellStart"/>
      <w:r>
        <w:t>HTMLElement</w:t>
      </w:r>
      <w:proofErr w:type="spellEnd"/>
      <w:r>
        <w:t>;</w:t>
      </w:r>
    </w:p>
    <w:p w14:paraId="1FA0AAB7" w14:textId="77777777" w:rsidR="0004583B" w:rsidRDefault="0004583B" w:rsidP="0004583B"/>
    <w:p w14:paraId="71C1F237" w14:textId="77777777" w:rsidR="0004583B" w:rsidRDefault="0004583B" w:rsidP="0004583B">
      <w:r>
        <w:t xml:space="preserve">    </w:t>
      </w:r>
      <w:proofErr w:type="gramStart"/>
      <w:r>
        <w:t>expect(</w:t>
      </w:r>
      <w:proofErr w:type="spellStart"/>
      <w:proofErr w:type="gramEnd"/>
      <w:r>
        <w:t>firstCard.textContent</w:t>
      </w:r>
      <w:proofErr w:type="spellEnd"/>
      <w:proofErr w:type="gramStart"/>
      <w:r>
        <w:t>).</w:t>
      </w:r>
      <w:proofErr w:type="spellStart"/>
      <w:r>
        <w:t>toContain</w:t>
      </w:r>
      <w:proofErr w:type="spellEnd"/>
      <w:proofErr w:type="gramEnd"/>
      <w:r>
        <w:t>(firstTaco.name);</w:t>
      </w:r>
    </w:p>
    <w:p w14:paraId="3876099D" w14:textId="77777777" w:rsidR="0004583B" w:rsidRDefault="0004583B" w:rsidP="0004583B">
      <w:r>
        <w:t xml:space="preserve">    </w:t>
      </w:r>
      <w:proofErr w:type="gramStart"/>
      <w:r>
        <w:t>expect(</w:t>
      </w:r>
      <w:proofErr w:type="spellStart"/>
      <w:proofErr w:type="gramEnd"/>
      <w:r>
        <w:t>firstCard.textContent</w:t>
      </w:r>
      <w:proofErr w:type="spellEnd"/>
      <w:proofErr w:type="gramStart"/>
      <w:r>
        <w:t>).</w:t>
      </w:r>
      <w:proofErr w:type="spellStart"/>
      <w:r>
        <w:t>toContain</w:t>
      </w:r>
      <w:proofErr w:type="spellEnd"/>
      <w:proofErr w:type="gramEnd"/>
      <w:r>
        <w:t>('$4.99');</w:t>
      </w:r>
    </w:p>
    <w:p w14:paraId="235B9997" w14:textId="77777777" w:rsidR="0004583B" w:rsidRDefault="0004583B" w:rsidP="0004583B">
      <w:r>
        <w:t xml:space="preserve">    </w:t>
      </w:r>
      <w:proofErr w:type="gramStart"/>
      <w:r>
        <w:t>expect(</w:t>
      </w:r>
      <w:proofErr w:type="spellStart"/>
      <w:proofErr w:type="gramEnd"/>
      <w:r>
        <w:t>firstCard.textContent</w:t>
      </w:r>
      <w:proofErr w:type="spellEnd"/>
      <w:proofErr w:type="gramStart"/>
      <w:r>
        <w:t>).</w:t>
      </w:r>
      <w:proofErr w:type="spellStart"/>
      <w:r>
        <w:t>toContain</w:t>
      </w:r>
      <w:proofErr w:type="spellEnd"/>
      <w:proofErr w:type="gramEnd"/>
      <w:r>
        <w:t>(</w:t>
      </w:r>
      <w:proofErr w:type="spellStart"/>
      <w:r>
        <w:t>firstTaco.label</w:t>
      </w:r>
      <w:proofErr w:type="spellEnd"/>
      <w:r>
        <w:t>);</w:t>
      </w:r>
    </w:p>
    <w:p w14:paraId="0C1FE943" w14:textId="77777777" w:rsidR="0004583B" w:rsidRDefault="0004583B" w:rsidP="0004583B">
      <w:r>
        <w:t xml:space="preserve">  });</w:t>
      </w:r>
    </w:p>
    <w:p w14:paraId="3F4453AE" w14:textId="77777777" w:rsidR="0004583B" w:rsidRDefault="0004583B" w:rsidP="0004583B"/>
    <w:p w14:paraId="3B4B17B9" w14:textId="77777777" w:rsidR="0004583B" w:rsidRDefault="0004583B" w:rsidP="0004583B">
      <w:r>
        <w:t xml:space="preserve">  </w:t>
      </w:r>
      <w:proofErr w:type="gramStart"/>
      <w:r>
        <w:t>it(</w:t>
      </w:r>
      <w:proofErr w:type="gramEnd"/>
      <w:r>
        <w:t>'should display exactly one Chef\'s Pick', () =&gt; {</w:t>
      </w:r>
    </w:p>
    <w:p w14:paraId="4AD9E20F" w14:textId="77777777" w:rsidR="0004583B" w:rsidRDefault="0004583B" w:rsidP="0004583B">
      <w:r>
        <w:t xml:space="preserve">    const </w:t>
      </w:r>
      <w:proofErr w:type="spellStart"/>
      <w:r>
        <w:t>chefsPickElements</w:t>
      </w:r>
      <w:proofErr w:type="spellEnd"/>
      <w:r>
        <w:t xml:space="preserve"> =</w:t>
      </w:r>
    </w:p>
    <w:p w14:paraId="23C228BA" w14:textId="77777777" w:rsidR="0004583B" w:rsidRDefault="0004583B" w:rsidP="0004583B">
      <w:r>
        <w:t xml:space="preserve">      </w:t>
      </w:r>
      <w:proofErr w:type="spellStart"/>
      <w:proofErr w:type="gramStart"/>
      <w:r>
        <w:t>compiled.querySelectorAll</w:t>
      </w:r>
      <w:proofErr w:type="spellEnd"/>
      <w:proofErr w:type="gramEnd"/>
      <w:r>
        <w:t>(</w:t>
      </w:r>
      <w:proofErr w:type="gramStart"/>
      <w:r>
        <w:t>'.chefs</w:t>
      </w:r>
      <w:proofErr w:type="gramEnd"/>
      <w:r>
        <w:t>-pick');</w:t>
      </w:r>
    </w:p>
    <w:p w14:paraId="6AA121CA" w14:textId="77777777" w:rsidR="0004583B" w:rsidRDefault="0004583B" w:rsidP="0004583B"/>
    <w:p w14:paraId="429A2164" w14:textId="77777777" w:rsidR="0004583B" w:rsidRDefault="0004583B" w:rsidP="0004583B">
      <w:r>
        <w:t xml:space="preserve">    const </w:t>
      </w:r>
      <w:proofErr w:type="spellStart"/>
      <w:r>
        <w:t>chefsPickTacos</w:t>
      </w:r>
      <w:proofErr w:type="spellEnd"/>
      <w:r>
        <w:t xml:space="preserve"> =</w:t>
      </w:r>
    </w:p>
    <w:p w14:paraId="2DFFDF75" w14:textId="77777777" w:rsidR="0004583B" w:rsidRDefault="0004583B" w:rsidP="0004583B">
      <w:r>
        <w:t xml:space="preserve">      </w:t>
      </w:r>
      <w:proofErr w:type="spellStart"/>
      <w:proofErr w:type="gramStart"/>
      <w:r>
        <w:t>component.featuredTacos.filter</w:t>
      </w:r>
      <w:proofErr w:type="spellEnd"/>
      <w:proofErr w:type="gramEnd"/>
      <w:r>
        <w:t>(</w:t>
      </w:r>
    </w:p>
    <w:p w14:paraId="4C2C5515" w14:textId="77777777" w:rsidR="0004583B" w:rsidRDefault="0004583B" w:rsidP="0004583B">
      <w:r>
        <w:t xml:space="preserve">        taco =&gt; </w:t>
      </w:r>
      <w:proofErr w:type="spellStart"/>
      <w:proofErr w:type="gramStart"/>
      <w:r>
        <w:t>taco.isChefsPick</w:t>
      </w:r>
      <w:proofErr w:type="spellEnd"/>
      <w:proofErr w:type="gramEnd"/>
      <w:r>
        <w:t>,</w:t>
      </w:r>
    </w:p>
    <w:p w14:paraId="5BC8EEB4" w14:textId="77777777" w:rsidR="0004583B" w:rsidRDefault="0004583B" w:rsidP="0004583B">
      <w:r>
        <w:t xml:space="preserve">      );</w:t>
      </w:r>
    </w:p>
    <w:p w14:paraId="467A54B2" w14:textId="77777777" w:rsidR="0004583B" w:rsidRDefault="0004583B" w:rsidP="0004583B"/>
    <w:p w14:paraId="5E0FFA51" w14:textId="77777777" w:rsidR="0004583B" w:rsidRDefault="0004583B" w:rsidP="0004583B">
      <w:r>
        <w:t xml:space="preserve">    </w:t>
      </w:r>
      <w:proofErr w:type="gramStart"/>
      <w:r>
        <w:t>expect(</w:t>
      </w:r>
      <w:proofErr w:type="spellStart"/>
      <w:proofErr w:type="gramEnd"/>
      <w:r>
        <w:t>chefsPickElements.length</w:t>
      </w:r>
      <w:proofErr w:type="spellEnd"/>
      <w:proofErr w:type="gramStart"/>
      <w:r>
        <w:t>).</w:t>
      </w:r>
      <w:proofErr w:type="spellStart"/>
      <w:r>
        <w:t>toBe</w:t>
      </w:r>
      <w:proofErr w:type="spellEnd"/>
      <w:proofErr w:type="gramEnd"/>
      <w:r>
        <w:t>(1);</w:t>
      </w:r>
    </w:p>
    <w:p w14:paraId="2602E479" w14:textId="77777777" w:rsidR="0004583B" w:rsidRDefault="0004583B" w:rsidP="0004583B">
      <w:r>
        <w:t xml:space="preserve">    </w:t>
      </w:r>
      <w:proofErr w:type="gramStart"/>
      <w:r>
        <w:t>expect(</w:t>
      </w:r>
      <w:proofErr w:type="spellStart"/>
      <w:proofErr w:type="gramEnd"/>
      <w:r>
        <w:t>chefsPickTacos.length</w:t>
      </w:r>
      <w:proofErr w:type="spellEnd"/>
      <w:proofErr w:type="gramStart"/>
      <w:r>
        <w:t>).</w:t>
      </w:r>
      <w:proofErr w:type="spellStart"/>
      <w:r>
        <w:t>toBe</w:t>
      </w:r>
      <w:proofErr w:type="spellEnd"/>
      <w:proofErr w:type="gramEnd"/>
      <w:r>
        <w:t>(1);</w:t>
      </w:r>
    </w:p>
    <w:p w14:paraId="5803B0C6" w14:textId="77777777" w:rsidR="0004583B" w:rsidRDefault="0004583B" w:rsidP="0004583B">
      <w:r>
        <w:t xml:space="preserve">    </w:t>
      </w:r>
      <w:proofErr w:type="gramStart"/>
      <w:r>
        <w:t>expect(</w:t>
      </w:r>
      <w:proofErr w:type="gramEnd"/>
    </w:p>
    <w:p w14:paraId="20A18C53" w14:textId="77777777" w:rsidR="0004583B" w:rsidRDefault="0004583B" w:rsidP="0004583B">
      <w:r>
        <w:t xml:space="preserve">      </w:t>
      </w:r>
      <w:proofErr w:type="spellStart"/>
      <w:proofErr w:type="gramStart"/>
      <w:r>
        <w:t>chefsPickElements</w:t>
      </w:r>
      <w:proofErr w:type="spellEnd"/>
      <w:r>
        <w:t>[</w:t>
      </w:r>
      <w:proofErr w:type="gramEnd"/>
      <w:r>
        <w:t>0</w:t>
      </w:r>
      <w:proofErr w:type="gramStart"/>
      <w:r>
        <w:t>].</w:t>
      </w:r>
      <w:proofErr w:type="spellStart"/>
      <w:r>
        <w:t>textContent</w:t>
      </w:r>
      <w:proofErr w:type="spellEnd"/>
      <w:proofErr w:type="gramEnd"/>
      <w:r>
        <w:t>,</w:t>
      </w:r>
    </w:p>
    <w:p w14:paraId="7091114F" w14:textId="77777777" w:rsidR="0004583B" w:rsidRDefault="0004583B" w:rsidP="0004583B">
      <w:r>
        <w:t xml:space="preserve">    </w:t>
      </w:r>
      <w:proofErr w:type="gramStart"/>
      <w:r>
        <w:t>).</w:t>
      </w:r>
      <w:proofErr w:type="spellStart"/>
      <w:r>
        <w:t>toContain</w:t>
      </w:r>
      <w:proofErr w:type="spellEnd"/>
      <w:proofErr w:type="gramEnd"/>
      <w:r>
        <w:t>("Chef's Pick");</w:t>
      </w:r>
    </w:p>
    <w:p w14:paraId="0851F6A5" w14:textId="77777777" w:rsidR="0004583B" w:rsidRDefault="0004583B" w:rsidP="0004583B">
      <w:r>
        <w:t xml:space="preserve">  });</w:t>
      </w:r>
    </w:p>
    <w:p w14:paraId="4B6FBD7B" w14:textId="77777777" w:rsidR="0004583B" w:rsidRPr="0004583B" w:rsidRDefault="0004583B" w:rsidP="0004583B">
      <w:r>
        <w:t>});</w:t>
      </w:r>
    </w:p>
    <w:p w14:paraId="18C4F19A" w14:textId="77777777" w:rsidR="0004583B" w:rsidRDefault="0004583B" w:rsidP="0004583B"/>
    <w:p w14:paraId="56755339" w14:textId="77777777" w:rsidR="0004583B" w:rsidRDefault="0004583B" w:rsidP="0004583B"/>
    <w:p w14:paraId="6E0686F9" w14:textId="77777777" w:rsidR="0004583B" w:rsidRDefault="0004583B" w:rsidP="0004583B">
      <w:pPr>
        <w:pStyle w:val="Heading1"/>
      </w:pPr>
      <w:r>
        <w:t>Developer Audit Review Notes for Adjustments to AI Produced Files</w:t>
      </w:r>
    </w:p>
    <w:p w14:paraId="0B74F36C" w14:textId="77777777" w:rsidR="0004583B" w:rsidRDefault="0004583B" w:rsidP="0004583B"/>
    <w:p w14:paraId="20AB3E8B" w14:textId="77777777" w:rsidR="0004583B" w:rsidRDefault="0004583B" w:rsidP="0004583B">
      <w:proofErr w:type="gramStart"/>
      <w:r>
        <w:rPr>
          <w:rFonts w:hAnsi="Symbol"/>
        </w:rPr>
        <w:t></w:t>
      </w:r>
      <w:r>
        <w:t xml:space="preserve">  removed</w:t>
      </w:r>
      <w:proofErr w:type="gramEnd"/>
      <w:r>
        <w:t xml:space="preserve"> unnecessary</w:t>
      </w:r>
      <w:r>
        <w:rPr>
          <w:rStyle w:val="apple-converted-space"/>
        </w:rPr>
        <w:t> </w:t>
      </w:r>
      <w:r>
        <w:rPr>
          <w:rStyle w:val="HTMLCode"/>
        </w:rPr>
        <w:t>styles: []</w:t>
      </w:r>
    </w:p>
    <w:p w14:paraId="648B18D6" w14:textId="77777777" w:rsidR="0004583B" w:rsidRDefault="0004583B" w:rsidP="0004583B">
      <w:proofErr w:type="gramStart"/>
      <w:r>
        <w:rPr>
          <w:rFonts w:hAnsi="Symbol"/>
        </w:rPr>
        <w:t></w:t>
      </w:r>
      <w:r>
        <w:t xml:space="preserve">  replaced</w:t>
      </w:r>
      <w:proofErr w:type="gramEnd"/>
      <w:r>
        <w:t xml:space="preserve"> legacy</w:t>
      </w:r>
      <w:r>
        <w:rPr>
          <w:rStyle w:val="apple-converted-space"/>
        </w:rPr>
        <w:t> </w:t>
      </w:r>
      <w:r>
        <w:rPr>
          <w:rStyle w:val="HTMLCode"/>
        </w:rPr>
        <w:t>*</w:t>
      </w:r>
      <w:proofErr w:type="spellStart"/>
      <w:r>
        <w:rPr>
          <w:rStyle w:val="HTMLCode"/>
        </w:rPr>
        <w:t>ngFor</w:t>
      </w:r>
      <w:proofErr w:type="spellEnd"/>
      <w:r>
        <w:rPr>
          <w:rStyle w:val="apple-converted-space"/>
        </w:rPr>
        <w:t> </w:t>
      </w:r>
      <w:r>
        <w:t>/</w:t>
      </w:r>
      <w:r>
        <w:rPr>
          <w:rStyle w:val="apple-converted-space"/>
        </w:rPr>
        <w:t> </w:t>
      </w:r>
      <w:r>
        <w:rPr>
          <w:rStyle w:val="HTMLCode"/>
        </w:rPr>
        <w:t>*</w:t>
      </w:r>
      <w:proofErr w:type="spellStart"/>
      <w:r>
        <w:rPr>
          <w:rStyle w:val="HTMLCode"/>
        </w:rPr>
        <w:t>ngIf</w:t>
      </w:r>
      <w:proofErr w:type="spellEnd"/>
      <w:r>
        <w:rPr>
          <w:rStyle w:val="apple-converted-space"/>
        </w:rPr>
        <w:t> </w:t>
      </w:r>
      <w:r>
        <w:t>with modern Angular</w:t>
      </w:r>
      <w:r>
        <w:rPr>
          <w:rStyle w:val="apple-converted-space"/>
        </w:rPr>
        <w:t> </w:t>
      </w:r>
      <w:r>
        <w:rPr>
          <w:rStyle w:val="HTMLCode"/>
        </w:rPr>
        <w:t>@for</w:t>
      </w:r>
      <w:r>
        <w:rPr>
          <w:rStyle w:val="apple-converted-space"/>
        </w:rPr>
        <w:t> </w:t>
      </w:r>
      <w:r>
        <w:t>/</w:t>
      </w:r>
      <w:r>
        <w:rPr>
          <w:rStyle w:val="apple-converted-space"/>
        </w:rPr>
        <w:t> </w:t>
      </w:r>
      <w:r>
        <w:rPr>
          <w:rStyle w:val="HTMLCode"/>
        </w:rPr>
        <w:t>@if</w:t>
      </w:r>
    </w:p>
    <w:p w14:paraId="4744A860" w14:textId="77777777" w:rsidR="0004583B" w:rsidRDefault="0004583B" w:rsidP="0004583B">
      <w:proofErr w:type="gramStart"/>
      <w:r>
        <w:rPr>
          <w:rFonts w:hAnsi="Symbol"/>
        </w:rPr>
        <w:t></w:t>
      </w:r>
      <w:r>
        <w:t xml:space="preserve">  simplified</w:t>
      </w:r>
      <w:proofErr w:type="gramEnd"/>
      <w:r>
        <w:t xml:space="preserve"> the third unit test</w:t>
      </w:r>
    </w:p>
    <w:p w14:paraId="2FFC5486" w14:textId="77777777" w:rsidR="0004583B" w:rsidRDefault="0004583B" w:rsidP="0004583B">
      <w:proofErr w:type="gramStart"/>
      <w:r>
        <w:rPr>
          <w:rFonts w:hAnsi="Symbol"/>
        </w:rPr>
        <w:t></w:t>
      </w:r>
      <w:r>
        <w:t xml:space="preserve">  preserved</w:t>
      </w:r>
      <w:proofErr w:type="gramEnd"/>
      <w:r>
        <w:t xml:space="preserve"> the component’s isolated, standalone design</w:t>
      </w:r>
    </w:p>
    <w:p w14:paraId="7E4376DC" w14:textId="77777777" w:rsidR="0004583B" w:rsidRDefault="0004583B" w:rsidP="0004583B">
      <w:proofErr w:type="gramStart"/>
      <w:r>
        <w:rPr>
          <w:rFonts w:hAnsi="Symbol"/>
        </w:rPr>
        <w:t></w:t>
      </w:r>
      <w:r>
        <w:t xml:space="preserve">  kept</w:t>
      </w:r>
      <w:proofErr w:type="gramEnd"/>
      <w:r>
        <w:t xml:space="preserve"> AI from modifying existing application files</w:t>
      </w:r>
    </w:p>
    <w:p w14:paraId="7D33E27C" w14:textId="77777777" w:rsidR="0004583B" w:rsidRDefault="0004583B" w:rsidP="0004583B"/>
    <w:p w14:paraId="4A84A5F5" w14:textId="77777777" w:rsidR="0004583B" w:rsidRDefault="00D372BA" w:rsidP="0004583B">
      <w:r>
        <w:t>T</w:t>
      </w:r>
      <w:r w:rsidRPr="00D372BA">
        <w:t>he AI-generated solution satisfied the primary functional requirements, but I performed a developer review before integration. I made several small adjustments to better align the component with the project’s Angular 22 conventions, simplify the unit tests, and remove unnecessary configuration. These changes did not expand the feature scope; they refined the generated output while preserving the controlled architecture defined in the prompt.</w:t>
      </w:r>
    </w:p>
    <w:p w14:paraId="5DDF8C08" w14:textId="77777777" w:rsidR="00D372BA" w:rsidRDefault="00D372BA" w:rsidP="0004583B"/>
    <w:p w14:paraId="640BFB8D" w14:textId="77777777" w:rsidR="00E235E3" w:rsidRDefault="00E235E3">
      <w:pPr>
        <w:spacing w:after="160" w:line="278" w:lineRule="auto"/>
      </w:pPr>
      <w:r>
        <w:br w:type="page"/>
      </w:r>
    </w:p>
    <w:p w14:paraId="3ABE3899" w14:textId="77777777" w:rsidR="00D372BA" w:rsidRDefault="00D372BA" w:rsidP="0004583B"/>
    <w:p w14:paraId="2E8E2066" w14:textId="77777777" w:rsidR="00E235E3" w:rsidRDefault="00E235E3" w:rsidP="00E235E3">
      <w:pPr>
        <w:pStyle w:val="Heading1"/>
      </w:pPr>
      <w:r>
        <w:t>Run Tests Prior To Adding New Feature</w:t>
      </w:r>
    </w:p>
    <w:p w14:paraId="1D7DA23A" w14:textId="77777777" w:rsidR="00E235E3" w:rsidRDefault="00E235E3" w:rsidP="0004583B"/>
    <w:p w14:paraId="77C5553F" w14:textId="77777777" w:rsidR="00E235E3" w:rsidRDefault="00E235E3" w:rsidP="00E235E3">
      <w:r>
        <w:t xml:space="preserve">jonathan@Jonathans-MacBook-Pro-M5 week7-starter % </w:t>
      </w:r>
      <w:proofErr w:type="spellStart"/>
      <w:r>
        <w:t>npm</w:t>
      </w:r>
      <w:proofErr w:type="spellEnd"/>
      <w:r>
        <w:t xml:space="preserve"> test -- --watch=false --browsers=</w:t>
      </w:r>
      <w:proofErr w:type="spellStart"/>
      <w:r>
        <w:t>FirefoxHeadless</w:t>
      </w:r>
      <w:proofErr w:type="spellEnd"/>
    </w:p>
    <w:p w14:paraId="68644B58" w14:textId="77777777" w:rsidR="00E235E3" w:rsidRDefault="00E235E3" w:rsidP="00E235E3"/>
    <w:p w14:paraId="6AAB59BD" w14:textId="77777777" w:rsidR="00E235E3" w:rsidRDefault="00E235E3" w:rsidP="00E235E3">
      <w:r>
        <w:t>&gt; ng test --watch=false --browsers=</w:t>
      </w:r>
      <w:proofErr w:type="spellStart"/>
      <w:r>
        <w:t>FirefoxHeadless</w:t>
      </w:r>
      <w:proofErr w:type="spellEnd"/>
    </w:p>
    <w:p w14:paraId="4A9EA1A5" w14:textId="77777777" w:rsidR="00E235E3" w:rsidRDefault="00E235E3" w:rsidP="00E235E3"/>
    <w:p w14:paraId="42AC05B1" w14:textId="77777777" w:rsidR="00E235E3" w:rsidRDefault="00E235E3" w:rsidP="00E235E3">
      <w:r>
        <w:t xml:space="preserve">Initial chunk files                                      | Names                                                 </w:t>
      </w:r>
      <w:proofErr w:type="gramStart"/>
      <w:r>
        <w:t>|  Raw</w:t>
      </w:r>
      <w:proofErr w:type="gramEnd"/>
      <w:r>
        <w:t xml:space="preserve"> size</w:t>
      </w:r>
    </w:p>
    <w:p w14:paraId="5C632D78" w14:textId="77777777" w:rsidR="00E235E3" w:rsidRDefault="00E235E3" w:rsidP="00E235E3">
      <w:r>
        <w:t>chunk-7S2OIPMK.js                                        | -                                                     |   2.25 MB |</w:t>
      </w:r>
    </w:p>
    <w:p w14:paraId="63D42A16" w14:textId="77777777" w:rsidR="00E235E3" w:rsidRDefault="00E235E3" w:rsidP="00E235E3">
      <w:r>
        <w:t xml:space="preserve">polyfills.js                                             | </w:t>
      </w:r>
      <w:proofErr w:type="spellStart"/>
      <w:r>
        <w:t>polyfills</w:t>
      </w:r>
      <w:proofErr w:type="spellEnd"/>
      <w:r>
        <w:t xml:space="preserve">                                             |   1.04 MB |</w:t>
      </w:r>
    </w:p>
    <w:p w14:paraId="5D5F717F" w14:textId="77777777" w:rsidR="00E235E3" w:rsidRDefault="00E235E3" w:rsidP="00E235E3">
      <w:r>
        <w:t>chunk-7EAYM36Y.js                                        | -                                                     | 245.98 kB |</w:t>
      </w:r>
    </w:p>
    <w:p w14:paraId="3191F75E" w14:textId="77777777" w:rsidR="00E235E3" w:rsidRDefault="00E235E3" w:rsidP="00E235E3">
      <w:r>
        <w:t>chunk-VRZGPI7Y.js                                        | -                                                     | 194.02 kB |</w:t>
      </w:r>
    </w:p>
    <w:p w14:paraId="47CBB002" w14:textId="77777777" w:rsidR="00E235E3" w:rsidRDefault="00E235E3" w:rsidP="00E235E3">
      <w:r>
        <w:t>chunk-ZQZO6AJM.js                                        | -                                                     | 184.20 kB |</w:t>
      </w:r>
    </w:p>
    <w:p w14:paraId="6C2C14EA" w14:textId="77777777" w:rsidR="00E235E3" w:rsidRDefault="00E235E3" w:rsidP="00E235E3">
      <w:r>
        <w:t xml:space="preserve">jasmine-cleanup-1.js                                     | jasmine-cleanup-1                                     </w:t>
      </w:r>
      <w:proofErr w:type="gramStart"/>
      <w:r>
        <w:t>|  67.12</w:t>
      </w:r>
      <w:proofErr w:type="gramEnd"/>
      <w:r>
        <w:t xml:space="preserve"> kB |</w:t>
      </w:r>
    </w:p>
    <w:p w14:paraId="722B4D31" w14:textId="77777777" w:rsidR="00E235E3" w:rsidRDefault="00E235E3" w:rsidP="00E235E3">
      <w:r>
        <w:t xml:space="preserve">chunk-BXQY7UK7.js                                        | -                                                     </w:t>
      </w:r>
      <w:proofErr w:type="gramStart"/>
      <w:r>
        <w:t>|  40.46</w:t>
      </w:r>
      <w:proofErr w:type="gramEnd"/>
      <w:r>
        <w:t xml:space="preserve"> kB |</w:t>
      </w:r>
    </w:p>
    <w:p w14:paraId="023D3822" w14:textId="77777777" w:rsidR="00E235E3" w:rsidRDefault="00E235E3" w:rsidP="00E235E3">
      <w:r>
        <w:t xml:space="preserve">styles.css                                               | styles                                                </w:t>
      </w:r>
      <w:proofErr w:type="gramStart"/>
      <w:r>
        <w:t>|  23.82</w:t>
      </w:r>
      <w:proofErr w:type="gramEnd"/>
      <w:r>
        <w:t xml:space="preserve"> kB |</w:t>
      </w:r>
    </w:p>
    <w:p w14:paraId="019F100D" w14:textId="77777777" w:rsidR="00E235E3" w:rsidRDefault="00E235E3" w:rsidP="00E235E3">
      <w:r>
        <w:t xml:space="preserve">chunk-HMD54CUK.js                                        | -                                                     </w:t>
      </w:r>
      <w:proofErr w:type="gramStart"/>
      <w:r>
        <w:t>|  20.97</w:t>
      </w:r>
      <w:proofErr w:type="gramEnd"/>
      <w:r>
        <w:t xml:space="preserve"> kB |</w:t>
      </w:r>
    </w:p>
    <w:p w14:paraId="4E376FD5" w14:textId="77777777" w:rsidR="00E235E3" w:rsidRDefault="00E235E3" w:rsidP="00E235E3">
      <w:r>
        <w:t xml:space="preserve">chunk-V2CRO6DE.js                                        | -                                                     </w:t>
      </w:r>
      <w:proofErr w:type="gramStart"/>
      <w:r>
        <w:t>|  10.79</w:t>
      </w:r>
      <w:proofErr w:type="gramEnd"/>
      <w:r>
        <w:t xml:space="preserve"> kB |</w:t>
      </w:r>
    </w:p>
    <w:p w14:paraId="3FCA1630" w14:textId="77777777" w:rsidR="00E235E3" w:rsidRDefault="00E235E3" w:rsidP="00E235E3">
      <w:r>
        <w:t>spec-app-order-order.component.spec.js                   | spec-app-order-</w:t>
      </w:r>
      <w:proofErr w:type="spellStart"/>
      <w:proofErr w:type="gramStart"/>
      <w:r>
        <w:t>order.component</w:t>
      </w:r>
      <w:proofErr w:type="gramEnd"/>
      <w:r>
        <w:t>.spec</w:t>
      </w:r>
      <w:proofErr w:type="spellEnd"/>
      <w:r>
        <w:t xml:space="preserve">                   </w:t>
      </w:r>
      <w:proofErr w:type="gramStart"/>
      <w:r>
        <w:t>|  10.26</w:t>
      </w:r>
      <w:proofErr w:type="gramEnd"/>
      <w:r>
        <w:t xml:space="preserve"> kB |</w:t>
      </w:r>
    </w:p>
    <w:p w14:paraId="46C2180A" w14:textId="77777777" w:rsidR="00E235E3" w:rsidRDefault="00E235E3" w:rsidP="00E235E3">
      <w:r>
        <w:t>spec-app-feedback-feedback.component.spec.js             | spec-app-feedback-</w:t>
      </w:r>
      <w:proofErr w:type="spellStart"/>
      <w:proofErr w:type="gramStart"/>
      <w:r>
        <w:t>feedback.component</w:t>
      </w:r>
      <w:proofErr w:type="gramEnd"/>
      <w:r>
        <w:t>.spec</w:t>
      </w:r>
      <w:proofErr w:type="spellEnd"/>
      <w:r>
        <w:t xml:space="preserve">             |   9.27 kB |</w:t>
      </w:r>
    </w:p>
    <w:p w14:paraId="1F2100FD" w14:textId="77777777" w:rsidR="00E235E3" w:rsidRDefault="00E235E3" w:rsidP="00E235E3">
      <w:r>
        <w:t>spec-app-order-summary-order-summary.component.spec.js   | spec-app-order-summary-order-</w:t>
      </w:r>
      <w:proofErr w:type="spellStart"/>
      <w:proofErr w:type="gramStart"/>
      <w:r>
        <w:t>summary.component</w:t>
      </w:r>
      <w:proofErr w:type="gramEnd"/>
      <w:r>
        <w:t>.spec</w:t>
      </w:r>
      <w:proofErr w:type="spellEnd"/>
      <w:r>
        <w:t xml:space="preserve">   |   9.15 kB |</w:t>
      </w:r>
    </w:p>
    <w:p w14:paraId="502FBD14" w14:textId="77777777" w:rsidR="00E235E3" w:rsidRDefault="00E235E3" w:rsidP="00E235E3">
      <w:r>
        <w:t>chunk-4NK4ZTQM.js                                        | -                                                     |   8.38 kB |</w:t>
      </w:r>
    </w:p>
    <w:p w14:paraId="527599EE" w14:textId="77777777" w:rsidR="00E235E3" w:rsidRDefault="00E235E3" w:rsidP="00E235E3">
      <w:r>
        <w:t>spec-app-daily-specials-daily-specials.component.spec.js | spec-app-daily-specials-daily-</w:t>
      </w:r>
      <w:proofErr w:type="spellStart"/>
      <w:proofErr w:type="gramStart"/>
      <w:r>
        <w:t>specials.component</w:t>
      </w:r>
      <w:proofErr w:type="gramEnd"/>
      <w:r>
        <w:t>.spec</w:t>
      </w:r>
      <w:proofErr w:type="spellEnd"/>
      <w:r>
        <w:t xml:space="preserve"> |   8.28 kB |</w:t>
      </w:r>
    </w:p>
    <w:p w14:paraId="049F2E5C" w14:textId="77777777" w:rsidR="00E235E3" w:rsidRDefault="00E235E3" w:rsidP="00E235E3">
      <w:r>
        <w:t>chunk-3OQY4ED3.js                                        | -                                                     |   7.35 kB |</w:t>
      </w:r>
    </w:p>
    <w:p w14:paraId="69C22C4D" w14:textId="77777777" w:rsidR="00E235E3" w:rsidRDefault="00E235E3" w:rsidP="00E235E3">
      <w:r>
        <w:t>spec-app-signin-signin.component.spec.js                 | spec-app-</w:t>
      </w:r>
      <w:proofErr w:type="spellStart"/>
      <w:r>
        <w:t>signin</w:t>
      </w:r>
      <w:proofErr w:type="spellEnd"/>
      <w:r>
        <w:t>-</w:t>
      </w:r>
      <w:proofErr w:type="spellStart"/>
      <w:proofErr w:type="gramStart"/>
      <w:r>
        <w:t>signin.component</w:t>
      </w:r>
      <w:proofErr w:type="gramEnd"/>
      <w:r>
        <w:t>.spec</w:t>
      </w:r>
      <w:proofErr w:type="spellEnd"/>
      <w:r>
        <w:t xml:space="preserve">                 |   6.36 kB |</w:t>
      </w:r>
    </w:p>
    <w:p w14:paraId="592A7E9B" w14:textId="77777777" w:rsidR="00E235E3" w:rsidRDefault="00E235E3" w:rsidP="00E235E3">
      <w:r>
        <w:t>spec-app-app.component.spec.js                           | spec-app-</w:t>
      </w:r>
      <w:proofErr w:type="spellStart"/>
      <w:proofErr w:type="gramStart"/>
      <w:r>
        <w:t>app.component</w:t>
      </w:r>
      <w:proofErr w:type="gramEnd"/>
      <w:r>
        <w:t>.spec</w:t>
      </w:r>
      <w:proofErr w:type="spellEnd"/>
      <w:r>
        <w:t xml:space="preserve">                           |   5.85 kB |</w:t>
      </w:r>
    </w:p>
    <w:p w14:paraId="4E47EB15" w14:textId="77777777" w:rsidR="00E235E3" w:rsidRDefault="00E235E3" w:rsidP="00E235E3">
      <w:r>
        <w:t>spec-app-home-home.component.spec.js                     | spec-app-home-</w:t>
      </w:r>
      <w:proofErr w:type="spellStart"/>
      <w:proofErr w:type="gramStart"/>
      <w:r>
        <w:t>home.component</w:t>
      </w:r>
      <w:proofErr w:type="gramEnd"/>
      <w:r>
        <w:t>.spec</w:t>
      </w:r>
      <w:proofErr w:type="spellEnd"/>
      <w:r>
        <w:t xml:space="preserve">                     |   5.41 kB |</w:t>
      </w:r>
    </w:p>
    <w:p w14:paraId="38125840" w14:textId="77777777" w:rsidR="00E235E3" w:rsidRDefault="00E235E3" w:rsidP="00E235E3">
      <w:r>
        <w:t xml:space="preserve">test_main.js                                             | </w:t>
      </w:r>
      <w:proofErr w:type="spellStart"/>
      <w:r>
        <w:t>test_main</w:t>
      </w:r>
      <w:proofErr w:type="spellEnd"/>
      <w:r>
        <w:t xml:space="preserve">                                             |   4.55 kB |</w:t>
      </w:r>
    </w:p>
    <w:p w14:paraId="32D05E00" w14:textId="77777777" w:rsidR="00E235E3" w:rsidRDefault="00E235E3" w:rsidP="00E235E3">
      <w:r>
        <w:t>chunk-URFXOZKS.js                                        | -                                                     |   3.54 kB |</w:t>
      </w:r>
    </w:p>
    <w:p w14:paraId="7EB2FC2A" w14:textId="77777777" w:rsidR="00E235E3" w:rsidRDefault="00E235E3" w:rsidP="00E235E3">
      <w:r>
        <w:t>chunk-5XADRTYU.js                                        | -                                                     |   3.35 kB |</w:t>
      </w:r>
    </w:p>
    <w:p w14:paraId="3380D31E" w14:textId="77777777" w:rsidR="00E235E3" w:rsidRDefault="00E235E3" w:rsidP="00E235E3">
      <w:r>
        <w:t>chunk-TRXK2FCV.js                                        | -                                                     |   2.26 kB |</w:t>
      </w:r>
    </w:p>
    <w:p w14:paraId="702FE31D" w14:textId="77777777" w:rsidR="00E235E3" w:rsidRDefault="00E235E3" w:rsidP="00E235E3">
      <w:r>
        <w:t>spec-app-auth.service.spec.js                            | spec-app-</w:t>
      </w:r>
      <w:proofErr w:type="spellStart"/>
      <w:proofErr w:type="gramStart"/>
      <w:r>
        <w:t>auth.service</w:t>
      </w:r>
      <w:proofErr w:type="gramEnd"/>
      <w:r>
        <w:t>.spec</w:t>
      </w:r>
      <w:proofErr w:type="spellEnd"/>
      <w:r>
        <w:t xml:space="preserve">                            |   1.64 kB |</w:t>
      </w:r>
    </w:p>
    <w:p w14:paraId="7828B8BB" w14:textId="77777777" w:rsidR="00E235E3" w:rsidRDefault="00E235E3" w:rsidP="00E235E3">
      <w:r>
        <w:t>spec-app-menu-menu.component.spec.js                     | spec-app-menu-</w:t>
      </w:r>
      <w:proofErr w:type="spellStart"/>
      <w:proofErr w:type="gramStart"/>
      <w:r>
        <w:t>menu.component</w:t>
      </w:r>
      <w:proofErr w:type="gramEnd"/>
      <w:r>
        <w:t>.spec</w:t>
      </w:r>
      <w:proofErr w:type="spellEnd"/>
      <w:r>
        <w:t xml:space="preserve">                     |   1.28 kB |</w:t>
      </w:r>
    </w:p>
    <w:p w14:paraId="4D43DF09" w14:textId="77777777" w:rsidR="00E235E3" w:rsidRDefault="00E235E3" w:rsidP="00E235E3">
      <w:r>
        <w:t>spec-app-auth.guard.spec.js                              | spec-app-</w:t>
      </w:r>
      <w:proofErr w:type="spellStart"/>
      <w:proofErr w:type="gramStart"/>
      <w:r>
        <w:t>auth.guard</w:t>
      </w:r>
      <w:proofErr w:type="gramEnd"/>
      <w:r>
        <w:t>.spec</w:t>
      </w:r>
      <w:proofErr w:type="spellEnd"/>
      <w:r>
        <w:t xml:space="preserve">                              |   1.11 kB |</w:t>
      </w:r>
    </w:p>
    <w:p w14:paraId="3FD034E9" w14:textId="77777777" w:rsidR="00E235E3" w:rsidRDefault="00E235E3" w:rsidP="00E235E3">
      <w:r>
        <w:t>jasmine-cleanup-0.js                                     | jasmine-cleanup-0                                     | 397 bytes |</w:t>
      </w:r>
    </w:p>
    <w:p w14:paraId="318AA3EA" w14:textId="77777777" w:rsidR="00E235E3" w:rsidRDefault="00E235E3" w:rsidP="00E235E3"/>
    <w:p w14:paraId="2EBF169C" w14:textId="77777777" w:rsidR="00E235E3" w:rsidRDefault="00E235E3" w:rsidP="00E235E3">
      <w:r>
        <w:t xml:space="preserve">                                                         | Initial total                                         |   4.16 MB</w:t>
      </w:r>
    </w:p>
    <w:p w14:paraId="73D326E6" w14:textId="77777777" w:rsidR="00E235E3" w:rsidRDefault="00E235E3" w:rsidP="00E235E3"/>
    <w:p w14:paraId="068849A8" w14:textId="77777777" w:rsidR="00E235E3" w:rsidRDefault="00E235E3" w:rsidP="00E235E3">
      <w:r>
        <w:t>Application bundle generation complete. [0.605 seconds] - 2026-10-12T04:18:10.131Z</w:t>
      </w:r>
    </w:p>
    <w:p w14:paraId="357E6E80" w14:textId="77777777" w:rsidR="00E235E3" w:rsidRDefault="00E235E3" w:rsidP="00E235E3"/>
    <w:p w14:paraId="4E61EE61" w14:textId="77777777" w:rsidR="00E235E3" w:rsidRDefault="00E235E3" w:rsidP="00E235E3">
      <w:r>
        <w:t>12 10 2026 00:18:10.219:INFO [karma-server]: Karma v6.4.4 server started at http://localhost:9876/</w:t>
      </w:r>
    </w:p>
    <w:p w14:paraId="1E02DCD3" w14:textId="77777777" w:rsidR="00E235E3" w:rsidRDefault="00E235E3" w:rsidP="00E235E3">
      <w:r>
        <w:t xml:space="preserve">12 10 2026 00:18:10.219:INFO [launcher]: Launching browsers </w:t>
      </w:r>
      <w:proofErr w:type="spellStart"/>
      <w:r>
        <w:t>FirefoxHeadless</w:t>
      </w:r>
      <w:proofErr w:type="spellEnd"/>
      <w:r>
        <w:t xml:space="preserve"> with concurrency unlimited</w:t>
      </w:r>
    </w:p>
    <w:p w14:paraId="6EDE5F78" w14:textId="77777777" w:rsidR="00E235E3" w:rsidRDefault="00E235E3" w:rsidP="00E235E3">
      <w:r>
        <w:lastRenderedPageBreak/>
        <w:t xml:space="preserve">12 10 2026 00:18:10.222:INFO [launcher]: Starting browser </w:t>
      </w:r>
      <w:proofErr w:type="spellStart"/>
      <w:r>
        <w:t>FirefoxHeadless</w:t>
      </w:r>
      <w:proofErr w:type="spellEnd"/>
    </w:p>
    <w:p w14:paraId="6401701C" w14:textId="77777777" w:rsidR="00E235E3" w:rsidRDefault="00E235E3" w:rsidP="00E235E3">
      <w:r>
        <w:t>12 10 2026 00:18:10.986:INFO [Firefox 155.0 (Mac OS 10.15)]: Connected on socket g0wzSPaWSmBx0FSmAAAB with id 55876454</w:t>
      </w:r>
    </w:p>
    <w:p w14:paraId="2636C335" w14:textId="77777777" w:rsidR="00E235E3" w:rsidRDefault="00E235E3" w:rsidP="00E235E3">
      <w:r>
        <w:t>Firefox 155.0 (Mac OS 10.15): Executed 32 of 32 SUCCESS (0.15 secs / 0.123 secs)</w:t>
      </w:r>
    </w:p>
    <w:p w14:paraId="1DEB8459" w14:textId="77777777" w:rsidR="00E235E3" w:rsidRDefault="00E235E3" w:rsidP="00E235E3">
      <w:r>
        <w:t>TOTAL: 32 SUCCESS</w:t>
      </w:r>
    </w:p>
    <w:p w14:paraId="6F4117BB" w14:textId="77777777" w:rsidR="00E235E3" w:rsidRDefault="00E235E3" w:rsidP="00E235E3"/>
    <w:p w14:paraId="2F385320" w14:textId="77777777" w:rsidR="00E235E3" w:rsidRDefault="00E235E3" w:rsidP="00E235E3"/>
    <w:p w14:paraId="1ED9C593" w14:textId="77777777" w:rsidR="00E235E3" w:rsidRDefault="00E235E3" w:rsidP="00E235E3">
      <w:pPr>
        <w:pStyle w:val="Heading1"/>
      </w:pPr>
      <w:r>
        <w:t>Add New Feature</w:t>
      </w:r>
    </w:p>
    <w:p w14:paraId="237D4ECD" w14:textId="77777777" w:rsidR="00E235E3" w:rsidRDefault="00E235E3" w:rsidP="00E235E3"/>
    <w:p w14:paraId="1944E35E" w14:textId="77777777" w:rsidR="00E235E3" w:rsidRDefault="00E235E3" w:rsidP="00E235E3">
      <w:r>
        <w:t xml:space="preserve">We first need to add the new route to </w:t>
      </w:r>
      <w:proofErr w:type="spellStart"/>
      <w:r w:rsidRPr="00E235E3">
        <w:rPr>
          <w:rFonts w:ascii="Courier New" w:hAnsi="Courier New" w:cs="Courier New"/>
        </w:rPr>
        <w:t>src</w:t>
      </w:r>
      <w:proofErr w:type="spellEnd"/>
      <w:r w:rsidRPr="00E235E3">
        <w:rPr>
          <w:rFonts w:ascii="Courier New" w:hAnsi="Courier New" w:cs="Courier New"/>
        </w:rPr>
        <w:t>/app/</w:t>
      </w:r>
      <w:proofErr w:type="spellStart"/>
      <w:r w:rsidRPr="00E235E3">
        <w:rPr>
          <w:rFonts w:ascii="Courier New" w:hAnsi="Courier New" w:cs="Courier New"/>
        </w:rPr>
        <w:t>app.routes.ts</w:t>
      </w:r>
      <w:proofErr w:type="spellEnd"/>
      <w:r>
        <w:t>:</w:t>
      </w:r>
    </w:p>
    <w:p w14:paraId="02D35F46" w14:textId="77777777" w:rsidR="00E235E3" w:rsidRDefault="00E235E3" w:rsidP="00E235E3"/>
    <w:p w14:paraId="01FAB6E8" w14:textId="77777777" w:rsidR="00E235E3" w:rsidRPr="00E235E3" w:rsidRDefault="00E235E3" w:rsidP="00E235E3">
      <w:pPr>
        <w:rPr>
          <w:rFonts w:ascii="Courier New" w:hAnsi="Courier New" w:cs="Courier New"/>
        </w:rPr>
      </w:pPr>
      <w:r w:rsidRPr="00E235E3">
        <w:rPr>
          <w:rFonts w:ascii="Courier New" w:hAnsi="Courier New" w:cs="Courier New"/>
        </w:rPr>
        <w:t>{</w:t>
      </w:r>
    </w:p>
    <w:p w14:paraId="0A4797C9" w14:textId="77777777" w:rsidR="00E235E3" w:rsidRPr="00E235E3" w:rsidRDefault="00E235E3" w:rsidP="00E235E3">
      <w:pPr>
        <w:rPr>
          <w:rFonts w:ascii="Courier New" w:hAnsi="Courier New" w:cs="Courier New"/>
        </w:rPr>
      </w:pPr>
      <w:r w:rsidRPr="00E235E3">
        <w:rPr>
          <w:rFonts w:ascii="Courier New" w:hAnsi="Courier New" w:cs="Courier New"/>
        </w:rPr>
        <w:t xml:space="preserve">  path: '</w:t>
      </w:r>
      <w:proofErr w:type="gramStart"/>
      <w:r w:rsidRPr="00E235E3">
        <w:rPr>
          <w:rFonts w:ascii="Courier New" w:hAnsi="Courier New" w:cs="Courier New"/>
        </w:rPr>
        <w:t>featured-tacos</w:t>
      </w:r>
      <w:proofErr w:type="gramEnd"/>
      <w:r w:rsidRPr="00E235E3">
        <w:rPr>
          <w:rFonts w:ascii="Courier New" w:hAnsi="Courier New" w:cs="Courier New"/>
        </w:rPr>
        <w:t>',</w:t>
      </w:r>
    </w:p>
    <w:p w14:paraId="7796B8A7" w14:textId="77777777" w:rsidR="00E235E3" w:rsidRPr="00E235E3" w:rsidRDefault="00E235E3" w:rsidP="00E235E3">
      <w:pPr>
        <w:rPr>
          <w:rFonts w:ascii="Courier New" w:hAnsi="Courier New" w:cs="Courier New"/>
        </w:rPr>
      </w:pPr>
      <w:r w:rsidRPr="00E235E3">
        <w:rPr>
          <w:rFonts w:ascii="Courier New" w:hAnsi="Courier New" w:cs="Courier New"/>
        </w:rPr>
        <w:t xml:space="preserve">  </w:t>
      </w:r>
      <w:proofErr w:type="spellStart"/>
      <w:r w:rsidRPr="00E235E3">
        <w:rPr>
          <w:rFonts w:ascii="Courier New" w:hAnsi="Courier New" w:cs="Courier New"/>
        </w:rPr>
        <w:t>loadComponent</w:t>
      </w:r>
      <w:proofErr w:type="spellEnd"/>
      <w:r w:rsidRPr="00E235E3">
        <w:rPr>
          <w:rFonts w:ascii="Courier New" w:hAnsi="Courier New" w:cs="Courier New"/>
        </w:rPr>
        <w:t>: () =&gt;</w:t>
      </w:r>
    </w:p>
    <w:p w14:paraId="6C36D18D" w14:textId="77777777" w:rsidR="00E235E3" w:rsidRPr="00E235E3" w:rsidRDefault="00E235E3" w:rsidP="00E235E3">
      <w:pPr>
        <w:rPr>
          <w:rFonts w:ascii="Courier New" w:hAnsi="Courier New" w:cs="Courier New"/>
        </w:rPr>
      </w:pPr>
      <w:r w:rsidRPr="00E235E3">
        <w:rPr>
          <w:rFonts w:ascii="Courier New" w:hAnsi="Courier New" w:cs="Courier New"/>
        </w:rPr>
        <w:t xml:space="preserve">    import('./featured-tacos/featured-</w:t>
      </w:r>
      <w:proofErr w:type="spellStart"/>
      <w:r w:rsidRPr="00E235E3">
        <w:rPr>
          <w:rFonts w:ascii="Courier New" w:hAnsi="Courier New" w:cs="Courier New"/>
        </w:rPr>
        <w:t>tacos.component</w:t>
      </w:r>
      <w:proofErr w:type="spellEnd"/>
      <w:r w:rsidRPr="00E235E3">
        <w:rPr>
          <w:rFonts w:ascii="Courier New" w:hAnsi="Courier New" w:cs="Courier New"/>
        </w:rPr>
        <w:t>')</w:t>
      </w:r>
    </w:p>
    <w:p w14:paraId="0E11F1A8" w14:textId="77777777" w:rsidR="00E235E3" w:rsidRPr="00E235E3" w:rsidRDefault="00E235E3" w:rsidP="00E235E3">
      <w:pPr>
        <w:rPr>
          <w:rFonts w:ascii="Courier New" w:hAnsi="Courier New" w:cs="Courier New"/>
        </w:rPr>
      </w:pPr>
      <w:r w:rsidRPr="00E235E3">
        <w:rPr>
          <w:rFonts w:ascii="Courier New" w:hAnsi="Courier New" w:cs="Courier New"/>
        </w:rPr>
        <w:t xml:space="preserve">      </w:t>
      </w:r>
      <w:proofErr w:type="gramStart"/>
      <w:r w:rsidRPr="00E235E3">
        <w:rPr>
          <w:rFonts w:ascii="Courier New" w:hAnsi="Courier New" w:cs="Courier New"/>
        </w:rPr>
        <w:t>.then</w:t>
      </w:r>
      <w:proofErr w:type="gramEnd"/>
      <w:r w:rsidRPr="00E235E3">
        <w:rPr>
          <w:rFonts w:ascii="Courier New" w:hAnsi="Courier New" w:cs="Courier New"/>
        </w:rPr>
        <w:t xml:space="preserve">(m =&gt; </w:t>
      </w:r>
      <w:proofErr w:type="spellStart"/>
      <w:proofErr w:type="gramStart"/>
      <w:r w:rsidRPr="00E235E3">
        <w:rPr>
          <w:rFonts w:ascii="Courier New" w:hAnsi="Courier New" w:cs="Courier New"/>
        </w:rPr>
        <w:t>m.FeaturedTacosComponent</w:t>
      </w:r>
      <w:proofErr w:type="spellEnd"/>
      <w:proofErr w:type="gramEnd"/>
      <w:r w:rsidRPr="00E235E3">
        <w:rPr>
          <w:rFonts w:ascii="Courier New" w:hAnsi="Courier New" w:cs="Courier New"/>
        </w:rPr>
        <w:t>),</w:t>
      </w:r>
    </w:p>
    <w:p w14:paraId="61706F01" w14:textId="77777777" w:rsidR="00E235E3" w:rsidRDefault="00E235E3" w:rsidP="00E235E3">
      <w:pPr>
        <w:rPr>
          <w:rFonts w:ascii="Courier New" w:hAnsi="Courier New" w:cs="Courier New"/>
        </w:rPr>
      </w:pPr>
      <w:r w:rsidRPr="00E235E3">
        <w:rPr>
          <w:rFonts w:ascii="Courier New" w:hAnsi="Courier New" w:cs="Courier New"/>
        </w:rPr>
        <w:t>},</w:t>
      </w:r>
    </w:p>
    <w:p w14:paraId="315F6350" w14:textId="77777777" w:rsidR="00E235E3" w:rsidRDefault="00E235E3" w:rsidP="00E235E3">
      <w:pPr>
        <w:rPr>
          <w:rFonts w:ascii="Courier New" w:hAnsi="Courier New" w:cs="Courier New"/>
        </w:rPr>
      </w:pPr>
    </w:p>
    <w:p w14:paraId="3371C7C2" w14:textId="77777777" w:rsidR="00E235E3" w:rsidRDefault="00E235E3" w:rsidP="00E235E3"/>
    <w:p w14:paraId="2F093332" w14:textId="77777777" w:rsidR="00E235E3" w:rsidRDefault="00E235E3" w:rsidP="00E235E3">
      <w:r>
        <w:t>Then we run the tests again:</w:t>
      </w:r>
    </w:p>
    <w:p w14:paraId="0EFDD737" w14:textId="77777777" w:rsidR="00E235E3" w:rsidRDefault="00E235E3" w:rsidP="00E235E3"/>
    <w:p w14:paraId="3B36087C" w14:textId="77777777" w:rsidR="00E235E3" w:rsidRDefault="00E235E3" w:rsidP="00E235E3">
      <w:r>
        <w:t xml:space="preserve">jonathan@Jonathans-MacBook-Pro-M5 week7-starter % vi </w:t>
      </w:r>
      <w:proofErr w:type="spellStart"/>
      <w:r>
        <w:t>src</w:t>
      </w:r>
      <w:proofErr w:type="spellEnd"/>
      <w:r>
        <w:t>/app/</w:t>
      </w:r>
      <w:proofErr w:type="spellStart"/>
      <w:r>
        <w:t>app.routes.ts</w:t>
      </w:r>
      <w:proofErr w:type="spellEnd"/>
    </w:p>
    <w:p w14:paraId="22F05D08" w14:textId="77777777" w:rsidR="00E235E3" w:rsidRDefault="00E235E3" w:rsidP="00E235E3">
      <w:r>
        <w:t xml:space="preserve">jonathan@Jonathans-MacBook-Pro-M5 week7-starter % </w:t>
      </w:r>
      <w:proofErr w:type="spellStart"/>
      <w:r>
        <w:t>npm</w:t>
      </w:r>
      <w:proofErr w:type="spellEnd"/>
      <w:r>
        <w:t xml:space="preserve"> test -- --watch=false --browsers=</w:t>
      </w:r>
      <w:proofErr w:type="spellStart"/>
      <w:r>
        <w:t>FirefoxHeadless</w:t>
      </w:r>
      <w:proofErr w:type="spellEnd"/>
    </w:p>
    <w:p w14:paraId="7A2DC987" w14:textId="77777777" w:rsidR="00E235E3" w:rsidRDefault="00E235E3" w:rsidP="00E235E3"/>
    <w:p w14:paraId="49994723" w14:textId="77777777" w:rsidR="00E235E3" w:rsidRDefault="00E235E3" w:rsidP="00E235E3">
      <w:r>
        <w:t>&gt; virtual-taco-stand@0.0.0 test</w:t>
      </w:r>
    </w:p>
    <w:p w14:paraId="184AF6BD" w14:textId="77777777" w:rsidR="00E235E3" w:rsidRDefault="00E235E3" w:rsidP="00E235E3">
      <w:r>
        <w:t>&gt; ng test --watch=false --browsers=</w:t>
      </w:r>
      <w:proofErr w:type="spellStart"/>
      <w:r>
        <w:t>FirefoxHeadless</w:t>
      </w:r>
      <w:proofErr w:type="spellEnd"/>
    </w:p>
    <w:p w14:paraId="0EE86F27" w14:textId="77777777" w:rsidR="00E235E3" w:rsidRDefault="00E235E3" w:rsidP="00E235E3"/>
    <w:p w14:paraId="05FCF161" w14:textId="77777777" w:rsidR="00E235E3" w:rsidRDefault="00E235E3" w:rsidP="00E235E3">
      <w:r>
        <w:t xml:space="preserve">Initial chunk files                                      | Names                                                 </w:t>
      </w:r>
      <w:proofErr w:type="gramStart"/>
      <w:r>
        <w:t>|  Raw</w:t>
      </w:r>
      <w:proofErr w:type="gramEnd"/>
      <w:r>
        <w:t xml:space="preserve"> size</w:t>
      </w:r>
    </w:p>
    <w:p w14:paraId="53C4D148" w14:textId="77777777" w:rsidR="00E235E3" w:rsidRDefault="00E235E3" w:rsidP="00E235E3">
      <w:r>
        <w:t>chunk-7S2OIPMK.js                                        | -                                                     |   2.25 MB |</w:t>
      </w:r>
    </w:p>
    <w:p w14:paraId="409D9617" w14:textId="77777777" w:rsidR="00E235E3" w:rsidRDefault="00E235E3" w:rsidP="00E235E3">
      <w:r>
        <w:t xml:space="preserve">polyfills.js                                             | </w:t>
      </w:r>
      <w:proofErr w:type="spellStart"/>
      <w:r>
        <w:t>polyfills</w:t>
      </w:r>
      <w:proofErr w:type="spellEnd"/>
      <w:r>
        <w:t xml:space="preserve">                                             |   1.04 MB |</w:t>
      </w:r>
    </w:p>
    <w:p w14:paraId="7893CF83" w14:textId="77777777" w:rsidR="00E235E3" w:rsidRDefault="00E235E3" w:rsidP="00E235E3">
      <w:r>
        <w:t>chunk-7EAYM36Y.js                                        | -                                                     | 245.98 kB |</w:t>
      </w:r>
    </w:p>
    <w:p w14:paraId="598CC8A7" w14:textId="77777777" w:rsidR="00E235E3" w:rsidRDefault="00E235E3" w:rsidP="00E235E3">
      <w:r>
        <w:t>chunk-VRZGPI7Y.js                                        | -                                                     | 194.02 kB |</w:t>
      </w:r>
    </w:p>
    <w:p w14:paraId="08FA9673" w14:textId="77777777" w:rsidR="00E235E3" w:rsidRDefault="00E235E3" w:rsidP="00E235E3">
      <w:r>
        <w:t>chunk-ZQZO6AJM.js                                        | -                                                     | 184.20 kB |</w:t>
      </w:r>
    </w:p>
    <w:p w14:paraId="106A5CD9" w14:textId="77777777" w:rsidR="00E235E3" w:rsidRDefault="00E235E3" w:rsidP="00E235E3">
      <w:r>
        <w:t xml:space="preserve">jasmine-cleanup-1.js                                     | jasmine-cleanup-1                                     </w:t>
      </w:r>
      <w:proofErr w:type="gramStart"/>
      <w:r>
        <w:t>|  67.12</w:t>
      </w:r>
      <w:proofErr w:type="gramEnd"/>
      <w:r>
        <w:t xml:space="preserve"> kB |</w:t>
      </w:r>
    </w:p>
    <w:p w14:paraId="5B78A49B" w14:textId="77777777" w:rsidR="00E235E3" w:rsidRDefault="00E235E3" w:rsidP="00E235E3">
      <w:r>
        <w:t xml:space="preserve">chunk-BXQY7UK7.js                                        | -                                                     </w:t>
      </w:r>
      <w:proofErr w:type="gramStart"/>
      <w:r>
        <w:t>|  40.46</w:t>
      </w:r>
      <w:proofErr w:type="gramEnd"/>
      <w:r>
        <w:t xml:space="preserve"> kB |</w:t>
      </w:r>
    </w:p>
    <w:p w14:paraId="3E4FBBDB" w14:textId="77777777" w:rsidR="00E235E3" w:rsidRDefault="00E235E3" w:rsidP="00E235E3">
      <w:r>
        <w:t xml:space="preserve">styles.css                                               | styles                                                </w:t>
      </w:r>
      <w:proofErr w:type="gramStart"/>
      <w:r>
        <w:t>|  23.82</w:t>
      </w:r>
      <w:proofErr w:type="gramEnd"/>
      <w:r>
        <w:t xml:space="preserve"> kB |</w:t>
      </w:r>
    </w:p>
    <w:p w14:paraId="13E68978" w14:textId="77777777" w:rsidR="00E235E3" w:rsidRDefault="00E235E3" w:rsidP="00E235E3">
      <w:r>
        <w:t xml:space="preserve">chunk-HMD54CUK.js                                        | -                                                     </w:t>
      </w:r>
      <w:proofErr w:type="gramStart"/>
      <w:r>
        <w:t>|  20.97</w:t>
      </w:r>
      <w:proofErr w:type="gramEnd"/>
      <w:r>
        <w:t xml:space="preserve"> kB |</w:t>
      </w:r>
    </w:p>
    <w:p w14:paraId="0E3469F5" w14:textId="77777777" w:rsidR="00E235E3" w:rsidRDefault="00E235E3" w:rsidP="00E235E3">
      <w:r>
        <w:t xml:space="preserve">chunk-V2CRO6DE.js                                        | -                                                     </w:t>
      </w:r>
      <w:proofErr w:type="gramStart"/>
      <w:r>
        <w:t>|  10.79</w:t>
      </w:r>
      <w:proofErr w:type="gramEnd"/>
      <w:r>
        <w:t xml:space="preserve"> kB |</w:t>
      </w:r>
    </w:p>
    <w:p w14:paraId="0BD199AC" w14:textId="77777777" w:rsidR="00E235E3" w:rsidRDefault="00E235E3" w:rsidP="00E235E3">
      <w:r>
        <w:t>spec-app-order-order.component.spec.js                   | spec-app-order-</w:t>
      </w:r>
      <w:proofErr w:type="spellStart"/>
      <w:proofErr w:type="gramStart"/>
      <w:r>
        <w:t>order.component</w:t>
      </w:r>
      <w:proofErr w:type="gramEnd"/>
      <w:r>
        <w:t>.spec</w:t>
      </w:r>
      <w:proofErr w:type="spellEnd"/>
      <w:r>
        <w:t xml:space="preserve">                   </w:t>
      </w:r>
      <w:proofErr w:type="gramStart"/>
      <w:r>
        <w:t>|  10.26</w:t>
      </w:r>
      <w:proofErr w:type="gramEnd"/>
      <w:r>
        <w:t xml:space="preserve"> kB |</w:t>
      </w:r>
    </w:p>
    <w:p w14:paraId="030121C5" w14:textId="77777777" w:rsidR="00E235E3" w:rsidRDefault="00E235E3" w:rsidP="00E235E3">
      <w:r>
        <w:t>spec-app-feedback-feedback.component.spec.js             | spec-app-feedback-</w:t>
      </w:r>
      <w:proofErr w:type="spellStart"/>
      <w:proofErr w:type="gramStart"/>
      <w:r>
        <w:t>feedback.component</w:t>
      </w:r>
      <w:proofErr w:type="gramEnd"/>
      <w:r>
        <w:t>.spec</w:t>
      </w:r>
      <w:proofErr w:type="spellEnd"/>
      <w:r>
        <w:t xml:space="preserve">             |   9.27 kB |</w:t>
      </w:r>
    </w:p>
    <w:p w14:paraId="5D794494" w14:textId="77777777" w:rsidR="00E235E3" w:rsidRDefault="00E235E3" w:rsidP="00E235E3">
      <w:r>
        <w:t>spec-app-order-summary-order-summary.component.spec.js   | spec-app-order-summary-order-</w:t>
      </w:r>
      <w:proofErr w:type="spellStart"/>
      <w:proofErr w:type="gramStart"/>
      <w:r>
        <w:t>summary.component</w:t>
      </w:r>
      <w:proofErr w:type="gramEnd"/>
      <w:r>
        <w:t>.spec</w:t>
      </w:r>
      <w:proofErr w:type="spellEnd"/>
      <w:r>
        <w:t xml:space="preserve">   |   9.15 kB |</w:t>
      </w:r>
    </w:p>
    <w:p w14:paraId="1048BC96" w14:textId="77777777" w:rsidR="00E235E3" w:rsidRDefault="00E235E3" w:rsidP="00E235E3">
      <w:r>
        <w:t>chunk-4NK4ZTQM.js                                        | -                                                     |   8.38 kB |</w:t>
      </w:r>
    </w:p>
    <w:p w14:paraId="5177704D" w14:textId="77777777" w:rsidR="00E235E3" w:rsidRDefault="00E235E3" w:rsidP="00E235E3">
      <w:r>
        <w:t>spec-app-daily-specials-daily-specials.component.spec.js | spec-app-daily-specials-daily-</w:t>
      </w:r>
      <w:proofErr w:type="spellStart"/>
      <w:proofErr w:type="gramStart"/>
      <w:r>
        <w:t>specials.component</w:t>
      </w:r>
      <w:proofErr w:type="gramEnd"/>
      <w:r>
        <w:t>.spec</w:t>
      </w:r>
      <w:proofErr w:type="spellEnd"/>
      <w:r>
        <w:t xml:space="preserve"> |   8.28 kB |</w:t>
      </w:r>
    </w:p>
    <w:p w14:paraId="6E1C2172" w14:textId="77777777" w:rsidR="00E235E3" w:rsidRDefault="00E235E3" w:rsidP="00E235E3">
      <w:r>
        <w:t>chunk-3OQY4ED3.js                                        | -                                                     |   7.35 kB |</w:t>
      </w:r>
    </w:p>
    <w:p w14:paraId="483C0CB2" w14:textId="77777777" w:rsidR="00E235E3" w:rsidRDefault="00E235E3" w:rsidP="00E235E3">
      <w:r>
        <w:lastRenderedPageBreak/>
        <w:t>spec-app-signin-signin.component.spec.js                 | spec-app-</w:t>
      </w:r>
      <w:proofErr w:type="spellStart"/>
      <w:r>
        <w:t>signin</w:t>
      </w:r>
      <w:proofErr w:type="spellEnd"/>
      <w:r>
        <w:t>-</w:t>
      </w:r>
      <w:proofErr w:type="spellStart"/>
      <w:proofErr w:type="gramStart"/>
      <w:r>
        <w:t>signin.component</w:t>
      </w:r>
      <w:proofErr w:type="gramEnd"/>
      <w:r>
        <w:t>.spec</w:t>
      </w:r>
      <w:proofErr w:type="spellEnd"/>
      <w:r>
        <w:t xml:space="preserve">                 |   6.36 kB |</w:t>
      </w:r>
    </w:p>
    <w:p w14:paraId="42BFF34A" w14:textId="77777777" w:rsidR="00E235E3" w:rsidRDefault="00E235E3" w:rsidP="00E235E3">
      <w:r>
        <w:t>spec-app-app.component.spec.js                           | spec-app-</w:t>
      </w:r>
      <w:proofErr w:type="spellStart"/>
      <w:proofErr w:type="gramStart"/>
      <w:r>
        <w:t>app.component</w:t>
      </w:r>
      <w:proofErr w:type="gramEnd"/>
      <w:r>
        <w:t>.spec</w:t>
      </w:r>
      <w:proofErr w:type="spellEnd"/>
      <w:r>
        <w:t xml:space="preserve">                           |   5.85 kB |</w:t>
      </w:r>
    </w:p>
    <w:p w14:paraId="58E52391" w14:textId="77777777" w:rsidR="00E235E3" w:rsidRDefault="00E235E3" w:rsidP="00E235E3">
      <w:r>
        <w:t>spec-app-home-home.component.spec.js                     | spec-app-home-</w:t>
      </w:r>
      <w:proofErr w:type="spellStart"/>
      <w:proofErr w:type="gramStart"/>
      <w:r>
        <w:t>home.component</w:t>
      </w:r>
      <w:proofErr w:type="gramEnd"/>
      <w:r>
        <w:t>.spec</w:t>
      </w:r>
      <w:proofErr w:type="spellEnd"/>
      <w:r>
        <w:t xml:space="preserve">                     |   5.41 kB |</w:t>
      </w:r>
    </w:p>
    <w:p w14:paraId="699248AA" w14:textId="77777777" w:rsidR="00E235E3" w:rsidRDefault="00E235E3" w:rsidP="00E235E3">
      <w:r>
        <w:t>spec-app-featured-tacos-featured-tacos.component.spec.js | spec-app-featured-tacos-featured-</w:t>
      </w:r>
      <w:proofErr w:type="spellStart"/>
      <w:proofErr w:type="gramStart"/>
      <w:r>
        <w:t>tacos.component</w:t>
      </w:r>
      <w:proofErr w:type="gramEnd"/>
      <w:r>
        <w:t>.spec</w:t>
      </w:r>
      <w:proofErr w:type="spellEnd"/>
      <w:r>
        <w:t xml:space="preserve"> |   4.78 kB |</w:t>
      </w:r>
    </w:p>
    <w:p w14:paraId="2BFA9D8A" w14:textId="77777777" w:rsidR="00E235E3" w:rsidRDefault="00E235E3" w:rsidP="00E235E3">
      <w:r>
        <w:t xml:space="preserve">test_main.js                                             | </w:t>
      </w:r>
      <w:proofErr w:type="spellStart"/>
      <w:r>
        <w:t>test_main</w:t>
      </w:r>
      <w:proofErr w:type="spellEnd"/>
      <w:r>
        <w:t xml:space="preserve">                                             |   4.55 kB |</w:t>
      </w:r>
    </w:p>
    <w:p w14:paraId="487A93AB" w14:textId="77777777" w:rsidR="00E235E3" w:rsidRDefault="00E235E3" w:rsidP="00E235E3">
      <w:r>
        <w:t>chunk-URFXOZKS.js                                        | -                                                     |   3.54 kB |</w:t>
      </w:r>
    </w:p>
    <w:p w14:paraId="217FED7A" w14:textId="77777777" w:rsidR="00E235E3" w:rsidRDefault="00E235E3" w:rsidP="00E235E3">
      <w:r>
        <w:t>chunk-5XADRTYU.js                                        | -                                                     |   3.35 kB |</w:t>
      </w:r>
    </w:p>
    <w:p w14:paraId="43C61971" w14:textId="77777777" w:rsidR="00E235E3" w:rsidRDefault="00E235E3" w:rsidP="00E235E3">
      <w:r>
        <w:t>chunk-TRXK2FCV.js                                        | -                                                     |   2.26 kB |</w:t>
      </w:r>
    </w:p>
    <w:p w14:paraId="21CADFC4" w14:textId="77777777" w:rsidR="00E235E3" w:rsidRDefault="00E235E3" w:rsidP="00E235E3">
      <w:r>
        <w:t>spec-app-auth.service.spec.js                            | spec-app-</w:t>
      </w:r>
      <w:proofErr w:type="spellStart"/>
      <w:proofErr w:type="gramStart"/>
      <w:r>
        <w:t>auth.service</w:t>
      </w:r>
      <w:proofErr w:type="gramEnd"/>
      <w:r>
        <w:t>.spec</w:t>
      </w:r>
      <w:proofErr w:type="spellEnd"/>
      <w:r>
        <w:t xml:space="preserve">                            |   1.64 kB |</w:t>
      </w:r>
    </w:p>
    <w:p w14:paraId="7EF72243" w14:textId="77777777" w:rsidR="00E235E3" w:rsidRDefault="00E235E3" w:rsidP="00E235E3">
      <w:r>
        <w:t>spec-app-menu-menu.component.spec.js                     | spec-app-menu-</w:t>
      </w:r>
      <w:proofErr w:type="spellStart"/>
      <w:proofErr w:type="gramStart"/>
      <w:r>
        <w:t>menu.component</w:t>
      </w:r>
      <w:proofErr w:type="gramEnd"/>
      <w:r>
        <w:t>.spec</w:t>
      </w:r>
      <w:proofErr w:type="spellEnd"/>
      <w:r>
        <w:t xml:space="preserve">                     |   1.28 kB |</w:t>
      </w:r>
    </w:p>
    <w:p w14:paraId="69EA7027" w14:textId="77777777" w:rsidR="00E235E3" w:rsidRDefault="00E235E3" w:rsidP="00E235E3">
      <w:r>
        <w:t>spec-app-auth.guard.spec.js                              | spec-app-</w:t>
      </w:r>
      <w:proofErr w:type="spellStart"/>
      <w:proofErr w:type="gramStart"/>
      <w:r>
        <w:t>auth.guard</w:t>
      </w:r>
      <w:proofErr w:type="gramEnd"/>
      <w:r>
        <w:t>.spec</w:t>
      </w:r>
      <w:proofErr w:type="spellEnd"/>
      <w:r>
        <w:t xml:space="preserve">                              |   1.11 kB |</w:t>
      </w:r>
    </w:p>
    <w:p w14:paraId="61DD861F" w14:textId="77777777" w:rsidR="00E235E3" w:rsidRDefault="00E235E3" w:rsidP="00E235E3">
      <w:r>
        <w:t>jasmine-cleanup-0.js                                     | jasmine-cleanup-0                                     | 397 bytes |</w:t>
      </w:r>
    </w:p>
    <w:p w14:paraId="0A6F3A11" w14:textId="77777777" w:rsidR="00E235E3" w:rsidRDefault="00E235E3" w:rsidP="00E235E3"/>
    <w:p w14:paraId="681359BE" w14:textId="77777777" w:rsidR="00E235E3" w:rsidRDefault="00E235E3" w:rsidP="00E235E3">
      <w:r>
        <w:t xml:space="preserve">                                                         | Initial total                                         |   4.17 MB</w:t>
      </w:r>
    </w:p>
    <w:p w14:paraId="4966B75F" w14:textId="77777777" w:rsidR="00E235E3" w:rsidRDefault="00E235E3" w:rsidP="00E235E3"/>
    <w:p w14:paraId="0495A031" w14:textId="77777777" w:rsidR="00E235E3" w:rsidRDefault="00E235E3" w:rsidP="00E235E3">
      <w:r>
        <w:t>Application bundle generation complete. [0.519 seconds] - 2026-10-12T04:23:37.362Z</w:t>
      </w:r>
    </w:p>
    <w:p w14:paraId="7B2F21C2" w14:textId="77777777" w:rsidR="00E235E3" w:rsidRDefault="00E235E3" w:rsidP="00E235E3"/>
    <w:p w14:paraId="5A2F04E3" w14:textId="77777777" w:rsidR="00E235E3" w:rsidRDefault="00E235E3" w:rsidP="00E235E3">
      <w:r>
        <w:t>12 10 2026 00:23:37.438:INFO [karma-server]: Karma v6.4.4 server started at http://localhost:9876/</w:t>
      </w:r>
    </w:p>
    <w:p w14:paraId="58DB6A94" w14:textId="77777777" w:rsidR="00E235E3" w:rsidRDefault="00E235E3" w:rsidP="00E235E3">
      <w:r>
        <w:t xml:space="preserve">12 10 2026 00:23:37.439:INFO [launcher]: Launching browsers </w:t>
      </w:r>
      <w:proofErr w:type="spellStart"/>
      <w:r>
        <w:t>FirefoxHeadless</w:t>
      </w:r>
      <w:proofErr w:type="spellEnd"/>
      <w:r>
        <w:t xml:space="preserve"> with concurrency unlimited</w:t>
      </w:r>
    </w:p>
    <w:p w14:paraId="7494A21A" w14:textId="77777777" w:rsidR="00E235E3" w:rsidRDefault="00E235E3" w:rsidP="00E235E3">
      <w:r>
        <w:t xml:space="preserve">12 10 2026 00:23:37.441:INFO [launcher]: Starting browser </w:t>
      </w:r>
      <w:proofErr w:type="spellStart"/>
      <w:r>
        <w:t>FirefoxHeadless</w:t>
      </w:r>
      <w:proofErr w:type="spellEnd"/>
    </w:p>
    <w:p w14:paraId="051BC6B2" w14:textId="77777777" w:rsidR="00E235E3" w:rsidRDefault="00E235E3" w:rsidP="00E235E3">
      <w:r>
        <w:t>12 10 2026 00:23:38.137:INFO [Firefox 155.0 (Mac OS 10.15)]: Connected on socket tuCHqRwKux4Bn72XAAAB with id 77753854</w:t>
      </w:r>
    </w:p>
    <w:p w14:paraId="15A248E6" w14:textId="77777777" w:rsidR="00E235E3" w:rsidRDefault="00E235E3" w:rsidP="00E235E3">
      <w:r>
        <w:t>Firefox 155.0 (Mac OS 10.15): Executed 35 of 35 SUCCESS (0.15 secs / 0.126 secs)</w:t>
      </w:r>
    </w:p>
    <w:p w14:paraId="0DD355CE" w14:textId="77777777" w:rsidR="00E235E3" w:rsidRDefault="00E235E3" w:rsidP="00E235E3">
      <w:r>
        <w:t>TOTAL: 35 SUCCESS</w:t>
      </w:r>
    </w:p>
    <w:p w14:paraId="7F8F86CA" w14:textId="77777777" w:rsidR="00E235E3" w:rsidRDefault="00E235E3" w:rsidP="00E235E3"/>
    <w:p w14:paraId="4032F41C" w14:textId="77777777" w:rsidR="00E235E3" w:rsidRDefault="00E235E3" w:rsidP="00E235E3"/>
    <w:p w14:paraId="7DCBB241" w14:textId="77777777" w:rsidR="00E235E3" w:rsidRDefault="00E235E3" w:rsidP="00E235E3">
      <w:r>
        <w:t>Everything looks good!</w:t>
      </w:r>
    </w:p>
    <w:p w14:paraId="0A8270E3" w14:textId="77777777" w:rsidR="00E235E3" w:rsidRDefault="00E235E3">
      <w:pPr>
        <w:spacing w:after="160" w:line="278" w:lineRule="auto"/>
      </w:pPr>
      <w:r>
        <w:br w:type="page"/>
      </w:r>
    </w:p>
    <w:p w14:paraId="49315EF3" w14:textId="77777777" w:rsidR="00E235E3" w:rsidRDefault="00E235E3" w:rsidP="00E235E3"/>
    <w:p w14:paraId="061469BF" w14:textId="77777777" w:rsidR="00E235E3" w:rsidRDefault="00E235E3" w:rsidP="00E235E3">
      <w:r>
        <w:t>Start the site locally to inspect the running feature:</w:t>
      </w:r>
      <w:r>
        <w:br/>
      </w:r>
    </w:p>
    <w:p w14:paraId="58297337" w14:textId="77777777" w:rsidR="00E235E3" w:rsidRDefault="00E235E3" w:rsidP="00E235E3">
      <w:pPr>
        <w:rPr>
          <w:rFonts w:ascii="Courier New" w:hAnsi="Courier New" w:cs="Courier New"/>
        </w:rPr>
      </w:pPr>
      <w:proofErr w:type="spellStart"/>
      <w:r w:rsidRPr="00E235E3">
        <w:rPr>
          <w:rFonts w:ascii="Courier New" w:hAnsi="Courier New" w:cs="Courier New"/>
        </w:rPr>
        <w:t>npm</w:t>
      </w:r>
      <w:proofErr w:type="spellEnd"/>
      <w:r w:rsidRPr="00E235E3">
        <w:rPr>
          <w:rFonts w:ascii="Courier New" w:hAnsi="Courier New" w:cs="Courier New"/>
        </w:rPr>
        <w:t xml:space="preserve"> start</w:t>
      </w:r>
    </w:p>
    <w:p w14:paraId="4935F2FA" w14:textId="77777777" w:rsidR="00E235E3" w:rsidRDefault="00E235E3" w:rsidP="00E235E3">
      <w:pPr>
        <w:rPr>
          <w:rFonts w:ascii="Courier New" w:hAnsi="Courier New" w:cs="Courier New"/>
        </w:rPr>
      </w:pPr>
    </w:p>
    <w:p w14:paraId="35B72D2C" w14:textId="77777777" w:rsidR="00E235E3" w:rsidRDefault="00E235E3" w:rsidP="00E235E3">
      <w:r>
        <w:t xml:space="preserve">Visit the site: </w:t>
      </w:r>
      <w:hyperlink r:id="rId5" w:history="1">
        <w:r w:rsidRPr="00C57FB2">
          <w:rPr>
            <w:rStyle w:val="Hyperlink"/>
          </w:rPr>
          <w:t>http://localhost:4200/featured-tacos</w:t>
        </w:r>
      </w:hyperlink>
    </w:p>
    <w:p w14:paraId="4F4CCE58" w14:textId="77777777" w:rsidR="00E235E3" w:rsidRDefault="00E235E3" w:rsidP="00E235E3"/>
    <w:p w14:paraId="5094EC3F" w14:textId="77777777" w:rsidR="00E235E3" w:rsidRDefault="00E235E3" w:rsidP="00E235E3"/>
    <w:p w14:paraId="7C380466" w14:textId="77777777" w:rsidR="00E235E3" w:rsidRDefault="00E235E3" w:rsidP="00E235E3">
      <w:r w:rsidRPr="00E235E3">
        <w:rPr>
          <w:noProof/>
        </w:rPr>
        <w:drawing>
          <wp:inline distT="0" distB="0" distL="0" distR="0" wp14:anchorId="69CC6C9B" wp14:editId="0287593C">
            <wp:extent cx="6858000" cy="6732905"/>
            <wp:effectExtent l="0" t="0" r="0" b="0"/>
            <wp:docPr id="88319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5326" name=""/>
                    <pic:cNvPicPr/>
                  </pic:nvPicPr>
                  <pic:blipFill>
                    <a:blip r:embed="rId6"/>
                    <a:stretch>
                      <a:fillRect/>
                    </a:stretch>
                  </pic:blipFill>
                  <pic:spPr>
                    <a:xfrm>
                      <a:off x="0" y="0"/>
                      <a:ext cx="6858000" cy="6732905"/>
                    </a:xfrm>
                    <a:prstGeom prst="rect">
                      <a:avLst/>
                    </a:prstGeom>
                  </pic:spPr>
                </pic:pic>
              </a:graphicData>
            </a:graphic>
          </wp:inline>
        </w:drawing>
      </w:r>
    </w:p>
    <w:p w14:paraId="0C0DC341" w14:textId="77777777" w:rsidR="00E235E3" w:rsidRDefault="00E235E3" w:rsidP="00E235E3"/>
    <w:p w14:paraId="07085462" w14:textId="77777777" w:rsidR="00E235E3" w:rsidRDefault="00E235E3" w:rsidP="00E235E3"/>
    <w:p w14:paraId="6599D6D1" w14:textId="3B33DD4C" w:rsidR="00DF1E1D" w:rsidRDefault="00DF1E1D">
      <w:pPr>
        <w:spacing w:after="160" w:line="278" w:lineRule="auto"/>
      </w:pPr>
      <w:r>
        <w:br w:type="page"/>
      </w:r>
    </w:p>
    <w:p w14:paraId="4FBD8387" w14:textId="148EE7B2" w:rsidR="00E235E3" w:rsidRDefault="00E235E3" w:rsidP="00E235E3"/>
    <w:p w14:paraId="5F09270E" w14:textId="75CDC105" w:rsidR="00DF1E1D" w:rsidRDefault="00DF1E1D" w:rsidP="00DF1E1D">
      <w:pPr>
        <w:pStyle w:val="Heading1"/>
      </w:pPr>
      <w:r>
        <w:t>Validation and Explanation</w:t>
      </w:r>
    </w:p>
    <w:p w14:paraId="2A53320B" w14:textId="77777777" w:rsidR="00DF1E1D" w:rsidRDefault="00DF1E1D" w:rsidP="00E235E3"/>
    <w:p w14:paraId="256FE620" w14:textId="77777777" w:rsidR="00DF1E1D" w:rsidRDefault="00DF1E1D" w:rsidP="00E235E3"/>
    <w:p w14:paraId="26DECA71" w14:textId="7D2C3EBD" w:rsidR="00DF1E1D" w:rsidRDefault="00DF1E1D" w:rsidP="00E235E3">
      <w:r w:rsidRPr="00DF1E1D">
        <w:t xml:space="preserve">For this assignment, I added a new Featured Taco List component to the Virtual Taco Stand application. The component displays five featured tacos with a name, description, price, and descriptive label for each item. One taco is conditionally identified as the Chef’s Pick using Angular template control flow. The component was implemented as a standalone Angular component and keeps its data and display behavior self-contained. I integrated the feature through a new </w:t>
      </w:r>
      <w:r w:rsidRPr="00DF1E1D">
        <w:rPr>
          <w:rFonts w:ascii="Courier New" w:hAnsi="Courier New" w:cs="Courier New"/>
        </w:rPr>
        <w:t>featured-tacos</w:t>
      </w:r>
      <w:r w:rsidRPr="00DF1E1D">
        <w:t xml:space="preserve"> route without modifying any existing application components or order-processing logic.</w:t>
      </w:r>
    </w:p>
    <w:p w14:paraId="121C13EA" w14:textId="77777777" w:rsidR="00DF1E1D" w:rsidRDefault="00DF1E1D" w:rsidP="00E235E3"/>
    <w:p w14:paraId="61169B71" w14:textId="77777777" w:rsidR="00DF1E1D" w:rsidRDefault="00DF1E1D" w:rsidP="00E235E3">
      <w:r w:rsidRPr="00DF1E1D">
        <w:t xml:space="preserve">Before adding the feature, I ran the complete unit test suite and confirmed that all 32 existing tests passed. I then added the new component and its </w:t>
      </w:r>
      <w:proofErr w:type="gramStart"/>
      <w:r w:rsidRPr="00DF1E1D">
        <w:t>three unit</w:t>
      </w:r>
      <w:proofErr w:type="gramEnd"/>
      <w:r w:rsidRPr="00DF1E1D">
        <w:t xml:space="preserve"> tests and reran the full test suite. The first new test verifies that at least four featured tacos are rendered. The second verifies that the displayed taco information includes the expected name, price, and featured label. The third verifies that exactly one taco is displayed as the Chef’s Pick. After integration, all 35 tests passed, confirming that the three new tests succeeded and that no existing tests regressed. I also started the application locally and manually reviewed the </w:t>
      </w:r>
      <w:r w:rsidRPr="00DF1E1D">
        <w:rPr>
          <w:rFonts w:ascii="Courier New" w:hAnsi="Courier New" w:cs="Courier New"/>
        </w:rPr>
        <w:t xml:space="preserve">/featured-tacos </w:t>
      </w:r>
      <w:r w:rsidRPr="00DF1E1D">
        <w:t>route to confirm that the taco information, prices, labels, and Chef’s Pick were displayed correctly.</w:t>
      </w:r>
    </w:p>
    <w:p w14:paraId="738B78B8" w14:textId="77777777" w:rsidR="00DF1E1D" w:rsidRDefault="00DF1E1D" w:rsidP="00E235E3"/>
    <w:p w14:paraId="52638773" w14:textId="3B5629B9" w:rsidR="00DF1E1D" w:rsidRDefault="00DF1E1D" w:rsidP="00E235E3">
      <w:r w:rsidRPr="00DF1E1D">
        <w:t xml:space="preserve">Before accepting the AI-generated output, I reviewed its Angular structure, imports, template syntax, test design, and adherence to the scope defined in my prompt. I made limited revisions, including replacing </w:t>
      </w:r>
      <w:r w:rsidRPr="00DF1E1D">
        <w:rPr>
          <w:rFonts w:ascii="Courier New" w:hAnsi="Courier New" w:cs="Courier New"/>
        </w:rPr>
        <w:t>*</w:t>
      </w:r>
      <w:proofErr w:type="spellStart"/>
      <w:r w:rsidRPr="00DF1E1D">
        <w:rPr>
          <w:rFonts w:ascii="Courier New" w:hAnsi="Courier New" w:cs="Courier New"/>
        </w:rPr>
        <w:t>ngFor</w:t>
      </w:r>
      <w:proofErr w:type="spellEnd"/>
      <w:r w:rsidRPr="00DF1E1D">
        <w:t xml:space="preserve"> and </w:t>
      </w:r>
      <w:r w:rsidRPr="00DF1E1D">
        <w:rPr>
          <w:rFonts w:ascii="Courier New" w:hAnsi="Courier New" w:cs="Courier New"/>
        </w:rPr>
        <w:t>*</w:t>
      </w:r>
      <w:proofErr w:type="spellStart"/>
      <w:r w:rsidRPr="00DF1E1D">
        <w:rPr>
          <w:rFonts w:ascii="Courier New" w:hAnsi="Courier New" w:cs="Courier New"/>
        </w:rPr>
        <w:t>ngIf</w:t>
      </w:r>
      <w:proofErr w:type="spellEnd"/>
      <w:r w:rsidRPr="00DF1E1D">
        <w:t xml:space="preserve"> with modern Angular </w:t>
      </w:r>
      <w:r w:rsidRPr="00DF1E1D">
        <w:rPr>
          <w:rFonts w:ascii="Courier New" w:hAnsi="Courier New" w:cs="Courier New"/>
        </w:rPr>
        <w:t>@for</w:t>
      </w:r>
      <w:r w:rsidRPr="00DF1E1D">
        <w:t xml:space="preserve"> and </w:t>
      </w:r>
      <w:r w:rsidRPr="00DF1E1D">
        <w:rPr>
          <w:rFonts w:ascii="Courier New" w:hAnsi="Courier New" w:cs="Courier New"/>
        </w:rPr>
        <w:t>@if</w:t>
      </w:r>
      <w:r w:rsidRPr="00DF1E1D">
        <w:t xml:space="preserve"> syntax, removing unnecessary configuration, and simplifying the unit tests without expanding the feature scope. This approach differed from Week 7 because the AI was given explicit architectural boundaries, its output was reviewed before integration, and the application was validated against a known passing baseline before the change was accepted.</w:t>
      </w:r>
    </w:p>
    <w:p w14:paraId="59D2F800" w14:textId="77777777" w:rsidR="00E235E3" w:rsidRPr="00E235E3" w:rsidRDefault="00E235E3" w:rsidP="00E235E3"/>
    <w:sectPr w:rsidR="00E235E3" w:rsidRPr="00E235E3" w:rsidSect="00CF41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D113A"/>
    <w:multiLevelType w:val="multilevel"/>
    <w:tmpl w:val="02A8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126F5"/>
    <w:multiLevelType w:val="multilevel"/>
    <w:tmpl w:val="9AE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730F4"/>
    <w:multiLevelType w:val="multilevel"/>
    <w:tmpl w:val="8D4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611B2"/>
    <w:multiLevelType w:val="multilevel"/>
    <w:tmpl w:val="EB0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C25B3"/>
    <w:multiLevelType w:val="hybridMultilevel"/>
    <w:tmpl w:val="0430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36A13"/>
    <w:multiLevelType w:val="multilevel"/>
    <w:tmpl w:val="6CD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A5097"/>
    <w:multiLevelType w:val="multilevel"/>
    <w:tmpl w:val="DC8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31438"/>
    <w:multiLevelType w:val="multilevel"/>
    <w:tmpl w:val="CCB6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223611"/>
    <w:multiLevelType w:val="multilevel"/>
    <w:tmpl w:val="AB5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A7B02"/>
    <w:multiLevelType w:val="multilevel"/>
    <w:tmpl w:val="973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A3F0A"/>
    <w:multiLevelType w:val="multilevel"/>
    <w:tmpl w:val="68DC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BF0E54"/>
    <w:multiLevelType w:val="multilevel"/>
    <w:tmpl w:val="AAA2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F9792D"/>
    <w:multiLevelType w:val="multilevel"/>
    <w:tmpl w:val="01B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06429"/>
    <w:multiLevelType w:val="multilevel"/>
    <w:tmpl w:val="80A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16A58"/>
    <w:multiLevelType w:val="multilevel"/>
    <w:tmpl w:val="0386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694D4A"/>
    <w:multiLevelType w:val="multilevel"/>
    <w:tmpl w:val="C0D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22E72"/>
    <w:multiLevelType w:val="multilevel"/>
    <w:tmpl w:val="FDD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646421">
    <w:abstractNumId w:val="3"/>
  </w:num>
  <w:num w:numId="2" w16cid:durableId="1774590426">
    <w:abstractNumId w:val="10"/>
  </w:num>
  <w:num w:numId="3" w16cid:durableId="19626203">
    <w:abstractNumId w:val="11"/>
  </w:num>
  <w:num w:numId="4" w16cid:durableId="1438869782">
    <w:abstractNumId w:val="12"/>
  </w:num>
  <w:num w:numId="5" w16cid:durableId="194385931">
    <w:abstractNumId w:val="7"/>
  </w:num>
  <w:num w:numId="6" w16cid:durableId="510989005">
    <w:abstractNumId w:val="2"/>
  </w:num>
  <w:num w:numId="7" w16cid:durableId="584732377">
    <w:abstractNumId w:val="14"/>
  </w:num>
  <w:num w:numId="8" w16cid:durableId="381950458">
    <w:abstractNumId w:val="4"/>
  </w:num>
  <w:num w:numId="9" w16cid:durableId="1041856893">
    <w:abstractNumId w:val="0"/>
  </w:num>
  <w:num w:numId="10" w16cid:durableId="1305893721">
    <w:abstractNumId w:val="15"/>
  </w:num>
  <w:num w:numId="11" w16cid:durableId="300699705">
    <w:abstractNumId w:val="5"/>
  </w:num>
  <w:num w:numId="12" w16cid:durableId="702022335">
    <w:abstractNumId w:val="9"/>
  </w:num>
  <w:num w:numId="13" w16cid:durableId="1953509278">
    <w:abstractNumId w:val="1"/>
  </w:num>
  <w:num w:numId="14" w16cid:durableId="382680667">
    <w:abstractNumId w:val="16"/>
  </w:num>
  <w:num w:numId="15" w16cid:durableId="1600219188">
    <w:abstractNumId w:val="8"/>
  </w:num>
  <w:num w:numId="16" w16cid:durableId="794327836">
    <w:abstractNumId w:val="13"/>
  </w:num>
  <w:num w:numId="17" w16cid:durableId="190849448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685"/>
    <w:rsid w:val="00034B6C"/>
    <w:rsid w:val="0004583B"/>
    <w:rsid w:val="000D77B0"/>
    <w:rsid w:val="0030672C"/>
    <w:rsid w:val="00313EDA"/>
    <w:rsid w:val="00456EB5"/>
    <w:rsid w:val="004D7AE2"/>
    <w:rsid w:val="007766F8"/>
    <w:rsid w:val="00860F9C"/>
    <w:rsid w:val="00967474"/>
    <w:rsid w:val="00A11CAB"/>
    <w:rsid w:val="00A81DDA"/>
    <w:rsid w:val="00B1255B"/>
    <w:rsid w:val="00CF4175"/>
    <w:rsid w:val="00D16977"/>
    <w:rsid w:val="00D372BA"/>
    <w:rsid w:val="00DF1E1D"/>
    <w:rsid w:val="00E235E3"/>
    <w:rsid w:val="00E70877"/>
    <w:rsid w:val="00E7239B"/>
    <w:rsid w:val="00E86F4F"/>
    <w:rsid w:val="00F03FCA"/>
    <w:rsid w:val="00F22C01"/>
    <w:rsid w:val="00F74331"/>
    <w:rsid w:val="00F90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5B9BC"/>
  <w15:chartTrackingRefBased/>
  <w15:docId w15:val="{E5BEEAB2-1230-D04B-BD62-DA9366C2B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8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F417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F417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CF417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F417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F417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F417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F417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F417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F417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175"/>
    <w:rPr>
      <w:rFonts w:eastAsiaTheme="majorEastAsia" w:cstheme="majorBidi"/>
      <w:color w:val="272727" w:themeColor="text1" w:themeTint="D8"/>
    </w:rPr>
  </w:style>
  <w:style w:type="paragraph" w:styleId="Title">
    <w:name w:val="Title"/>
    <w:basedOn w:val="Normal"/>
    <w:next w:val="Normal"/>
    <w:link w:val="TitleChar"/>
    <w:uiPriority w:val="10"/>
    <w:qFormat/>
    <w:rsid w:val="00CF417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F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17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F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17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F4175"/>
    <w:rPr>
      <w:i/>
      <w:iCs/>
      <w:color w:val="404040" w:themeColor="text1" w:themeTint="BF"/>
    </w:rPr>
  </w:style>
  <w:style w:type="paragraph" w:styleId="ListParagraph">
    <w:name w:val="List Paragraph"/>
    <w:basedOn w:val="Normal"/>
    <w:uiPriority w:val="34"/>
    <w:qFormat/>
    <w:rsid w:val="00CF417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F4175"/>
    <w:rPr>
      <w:i/>
      <w:iCs/>
      <w:color w:val="0F4761" w:themeColor="accent1" w:themeShade="BF"/>
    </w:rPr>
  </w:style>
  <w:style w:type="paragraph" w:styleId="IntenseQuote">
    <w:name w:val="Intense Quote"/>
    <w:basedOn w:val="Normal"/>
    <w:next w:val="Normal"/>
    <w:link w:val="IntenseQuoteChar"/>
    <w:uiPriority w:val="30"/>
    <w:qFormat/>
    <w:rsid w:val="00CF417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F4175"/>
    <w:rPr>
      <w:i/>
      <w:iCs/>
      <w:color w:val="0F4761" w:themeColor="accent1" w:themeShade="BF"/>
    </w:rPr>
  </w:style>
  <w:style w:type="character" w:styleId="IntenseReference">
    <w:name w:val="Intense Reference"/>
    <w:basedOn w:val="DefaultParagraphFont"/>
    <w:uiPriority w:val="32"/>
    <w:qFormat/>
    <w:rsid w:val="00CF4175"/>
    <w:rPr>
      <w:b/>
      <w:bCs/>
      <w:smallCaps/>
      <w:color w:val="0F4761" w:themeColor="accent1" w:themeShade="BF"/>
      <w:spacing w:val="5"/>
    </w:rPr>
  </w:style>
  <w:style w:type="paragraph" w:styleId="NormalWeb">
    <w:name w:val="Normal (Web)"/>
    <w:basedOn w:val="Normal"/>
    <w:uiPriority w:val="99"/>
    <w:semiHidden/>
    <w:unhideWhenUsed/>
    <w:rsid w:val="00E86F4F"/>
    <w:pPr>
      <w:spacing w:before="100" w:beforeAutospacing="1" w:after="100" w:afterAutospacing="1"/>
    </w:pPr>
  </w:style>
  <w:style w:type="character" w:styleId="Strong">
    <w:name w:val="Strong"/>
    <w:basedOn w:val="DefaultParagraphFont"/>
    <w:uiPriority w:val="22"/>
    <w:qFormat/>
    <w:rsid w:val="00E86F4F"/>
    <w:rPr>
      <w:b/>
      <w:bCs/>
    </w:rPr>
  </w:style>
  <w:style w:type="character" w:styleId="Emphasis">
    <w:name w:val="Emphasis"/>
    <w:basedOn w:val="DefaultParagraphFont"/>
    <w:uiPriority w:val="20"/>
    <w:qFormat/>
    <w:rsid w:val="00E86F4F"/>
    <w:rPr>
      <w:i/>
      <w:iCs/>
    </w:rPr>
  </w:style>
  <w:style w:type="paragraph" w:styleId="HTMLPreformatted">
    <w:name w:val="HTML Preformatted"/>
    <w:basedOn w:val="Normal"/>
    <w:link w:val="HTMLPreformattedChar"/>
    <w:uiPriority w:val="99"/>
    <w:semiHidden/>
    <w:unhideWhenUsed/>
    <w:rsid w:val="00E86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86F4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86F4F"/>
  </w:style>
  <w:style w:type="character" w:customStyle="1" w:styleId="hljs-string">
    <w:name w:val="hljs-string"/>
    <w:basedOn w:val="DefaultParagraphFont"/>
    <w:rsid w:val="00E86F4F"/>
  </w:style>
  <w:style w:type="paragraph" w:customStyle="1" w:styleId="ql-indent-1">
    <w:name w:val="ql-indent-1"/>
    <w:basedOn w:val="Normal"/>
    <w:rsid w:val="00E86F4F"/>
    <w:pPr>
      <w:spacing w:before="100" w:beforeAutospacing="1" w:after="100" w:afterAutospacing="1"/>
    </w:pPr>
  </w:style>
  <w:style w:type="paragraph" w:customStyle="1" w:styleId="bg-primary10">
    <w:name w:val="bg-primary/10"/>
    <w:basedOn w:val="Normal"/>
    <w:rsid w:val="00E86F4F"/>
    <w:pPr>
      <w:spacing w:before="100" w:beforeAutospacing="1" w:after="100" w:afterAutospacing="1"/>
    </w:pPr>
  </w:style>
  <w:style w:type="character" w:styleId="HTMLCode">
    <w:name w:val="HTML Code"/>
    <w:basedOn w:val="DefaultParagraphFont"/>
    <w:uiPriority w:val="99"/>
    <w:semiHidden/>
    <w:unhideWhenUsed/>
    <w:rsid w:val="00E86F4F"/>
    <w:rPr>
      <w:rFonts w:ascii="Courier New" w:eastAsia="Times New Roman" w:hAnsi="Courier New" w:cs="Courier New"/>
      <w:sz w:val="20"/>
      <w:szCs w:val="20"/>
    </w:rPr>
  </w:style>
  <w:style w:type="character" w:customStyle="1" w:styleId="token">
    <w:name w:val="token"/>
    <w:basedOn w:val="DefaultParagraphFont"/>
    <w:rsid w:val="00E86F4F"/>
  </w:style>
  <w:style w:type="character" w:customStyle="1" w:styleId="apple-converted-space">
    <w:name w:val="apple-converted-space"/>
    <w:basedOn w:val="DefaultParagraphFont"/>
    <w:rsid w:val="00E86F4F"/>
  </w:style>
  <w:style w:type="table" w:styleId="TableGrid">
    <w:name w:val="Table Grid"/>
    <w:basedOn w:val="TableNormal"/>
    <w:uiPriority w:val="39"/>
    <w:rsid w:val="00967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35E3"/>
    <w:rPr>
      <w:color w:val="467886" w:themeColor="hyperlink"/>
      <w:u w:val="single"/>
    </w:rPr>
  </w:style>
  <w:style w:type="character" w:styleId="UnresolvedMention">
    <w:name w:val="Unresolved Mention"/>
    <w:basedOn w:val="DefaultParagraphFont"/>
    <w:uiPriority w:val="99"/>
    <w:semiHidden/>
    <w:unhideWhenUsed/>
    <w:rsid w:val="00E23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4200/featured-taco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rojects/Bellevue/WEB425/Assignment9.2-GuidedAI-OrchestratedBuild-JonathanCant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Assignment9.2-GuidedAI-OrchestratedBuild-JonathanCantu.dotx</Template>
  <TotalTime>4</TotalTime>
  <Pages>13</Pages>
  <Words>3627</Words>
  <Characters>20675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info jcantu.com</cp:lastModifiedBy>
  <cp:revision>3</cp:revision>
  <cp:lastPrinted>2026-10-12T04:43:00Z</cp:lastPrinted>
  <dcterms:created xsi:type="dcterms:W3CDTF">2026-10-12T04:36:00Z</dcterms:created>
  <dcterms:modified xsi:type="dcterms:W3CDTF">2026-10-12T04:44:00Z</dcterms:modified>
</cp:coreProperties>
</file>